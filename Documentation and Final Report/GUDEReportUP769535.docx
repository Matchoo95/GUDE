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E9092" w14:textId="678D995F" w:rsidR="00F61AE9" w:rsidRPr="00353187" w:rsidRDefault="00D249E2" w:rsidP="00353187">
      <w:pPr>
        <w:spacing w:after="160"/>
        <w:jc w:val="center"/>
        <w:rPr>
          <w:b/>
          <w:sz w:val="36"/>
          <w:szCs w:val="36"/>
          <w:u w:val="single"/>
        </w:rPr>
      </w:pPr>
      <w:r>
        <w:rPr>
          <w:b/>
          <w:sz w:val="36"/>
          <w:szCs w:val="36"/>
          <w:u w:val="single"/>
        </w:rPr>
        <w:t>Getting Usability into Development Environments</w:t>
      </w:r>
      <w:r w:rsidR="00353187">
        <w:rPr>
          <w:rFonts w:hint="eastAsia"/>
          <w:b/>
          <w:sz w:val="36"/>
          <w:szCs w:val="36"/>
          <w:u w:val="single"/>
        </w:rPr>
        <w:t xml:space="preserve"> Report</w:t>
      </w:r>
    </w:p>
    <w:p w14:paraId="3C1CF823" w14:textId="10B89C82" w:rsidR="0078602D" w:rsidRPr="00353187" w:rsidRDefault="00353187">
      <w:pPr>
        <w:spacing w:after="160"/>
        <w:rPr>
          <w:b/>
          <w:sz w:val="28"/>
          <w:szCs w:val="28"/>
        </w:rPr>
      </w:pPr>
      <w:r>
        <w:rPr>
          <w:b/>
          <w:sz w:val="28"/>
          <w:szCs w:val="28"/>
        </w:rPr>
        <w:t>P</w:t>
      </w:r>
      <w:r w:rsidR="00D249E2" w:rsidRPr="00353187">
        <w:rPr>
          <w:b/>
          <w:sz w:val="28"/>
          <w:szCs w:val="28"/>
        </w:rPr>
        <w:t>urpose of the System</w:t>
      </w:r>
    </w:p>
    <w:p w14:paraId="3E681F9F" w14:textId="77777777" w:rsidR="0078602D" w:rsidRPr="00B746D9" w:rsidRDefault="00D249E2">
      <w:pPr>
        <w:spacing w:after="160"/>
        <w:ind w:firstLine="720"/>
        <w:rPr>
          <w:highlight w:val="white"/>
        </w:rPr>
      </w:pPr>
      <w:r w:rsidRPr="00B746D9">
        <w:t xml:space="preserve">The domain for this application is language learning. The aim is that users will be able to learn languages contextually via geocaching and memory techniques with flashcards. </w:t>
      </w:r>
      <w:r w:rsidRPr="00B746D9">
        <w:rPr>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668635AD" w:rsidR="0078602D" w:rsidRPr="00B746D9" w:rsidRDefault="00D249E2">
      <w:pPr>
        <w:spacing w:after="160"/>
        <w:ind w:firstLine="720"/>
      </w:pPr>
      <w:r w:rsidRPr="00B746D9">
        <w:rPr>
          <w:highlight w:val="white"/>
        </w:rPr>
        <w:t xml:space="preserve">The user will also gain experience points for each place they visit, encouraging them to learn more if they want to and therefore visit more places and gain more caches. </w:t>
      </w:r>
      <w:r w:rsidRPr="00B746D9">
        <w:rPr>
          <w:highlight w:val="white"/>
          <w:lang w:val="en-GB"/>
        </w:rPr>
        <w:t xml:space="preserve">As </w:t>
      </w:r>
      <w:r w:rsidR="00BD24E4" w:rsidRPr="00B746D9">
        <w:rPr>
          <w:highlight w:val="white"/>
          <w:lang w:val="en-GB"/>
        </w:rPr>
        <w:t>a user</w:t>
      </w:r>
      <w:r w:rsidRPr="00B746D9">
        <w:rPr>
          <w:highlight w:val="white"/>
          <w:lang w:val="en-GB"/>
        </w:rPr>
        <w:t xml:space="preserve"> </w:t>
      </w:r>
      <w:r w:rsidR="00BD24E4" w:rsidRPr="00B746D9">
        <w:rPr>
          <w:highlight w:val="white"/>
          <w:lang w:val="en-GB"/>
        </w:rPr>
        <w:t>studies</w:t>
      </w:r>
      <w:r w:rsidRPr="00B746D9">
        <w:rPr>
          <w:highlight w:val="white"/>
          <w:lang w:val="en-GB"/>
        </w:rPr>
        <w:t xml:space="preserve">, they will also gain experience points so that users who study </w:t>
      </w:r>
      <w:r w:rsidR="006651F5" w:rsidRPr="00B746D9">
        <w:rPr>
          <w:highlight w:val="white"/>
          <w:lang w:val="en-GB"/>
        </w:rPr>
        <w:t>more gain access to more content</w:t>
      </w:r>
      <w:r w:rsidRPr="00B746D9">
        <w:rPr>
          <w:highlight w:val="white"/>
          <w:lang w:val="en-GB"/>
        </w:rPr>
        <w:t xml:space="preserve">. </w:t>
      </w:r>
      <w:r w:rsidR="006651F5" w:rsidRPr="00B746D9">
        <w:rPr>
          <w:highlight w:val="white"/>
        </w:rPr>
        <w:t>R</w:t>
      </w:r>
      <w:r w:rsidRPr="00B746D9">
        <w:rPr>
          <w:highlight w:val="white"/>
        </w:rPr>
        <w:t>arer locations will contain harder words</w:t>
      </w:r>
      <w:r w:rsidR="006651F5" w:rsidRPr="00B746D9">
        <w:rPr>
          <w:highlight w:val="white"/>
        </w:rPr>
        <w:t xml:space="preserve"> that</w:t>
      </w:r>
      <w:r w:rsidRPr="00B746D9">
        <w:rPr>
          <w:highlight w:val="white"/>
        </w:rPr>
        <w:t xml:space="preserve"> will be level locked</w:t>
      </w:r>
      <w:r w:rsidR="006651F5" w:rsidRPr="00B746D9">
        <w:rPr>
          <w:highlight w:val="white"/>
        </w:rPr>
        <w:t>. U</w:t>
      </w:r>
      <w:r w:rsidRPr="00B746D9">
        <w:rPr>
          <w:highlight w:val="white"/>
        </w:rPr>
        <w:t xml:space="preserve">sers who have gained enough experience points can </w:t>
      </w:r>
      <w:r w:rsidR="006651F5" w:rsidRPr="00B746D9">
        <w:rPr>
          <w:highlight w:val="white"/>
        </w:rPr>
        <w:t xml:space="preserve">then </w:t>
      </w:r>
      <w:r w:rsidRPr="00B746D9">
        <w:rPr>
          <w:highlight w:val="white"/>
        </w:rPr>
        <w:t xml:space="preserve">unlock </w:t>
      </w:r>
      <w:r w:rsidR="006651F5" w:rsidRPr="00B746D9">
        <w:t>them.</w:t>
      </w:r>
    </w:p>
    <w:p w14:paraId="67440713" w14:textId="77777777" w:rsidR="0078602D" w:rsidRPr="00B746D9" w:rsidRDefault="00D249E2">
      <w:pPr>
        <w:spacing w:after="160"/>
        <w:ind w:firstLine="720"/>
      </w:pPr>
      <w:r w:rsidRPr="00B746D9">
        <w:t>The overall purpose for the user is to be able to learn languages in an efficient yet fun way, as if the entire learning process was a game.</w:t>
      </w:r>
    </w:p>
    <w:p w14:paraId="37D0508D" w14:textId="77777777" w:rsidR="0078602D" w:rsidRPr="00B746D9" w:rsidRDefault="00D249E2">
      <w:pPr>
        <w:spacing w:after="160"/>
      </w:pPr>
      <w:r w:rsidRPr="00B746D9">
        <w:t>Within the app they should be able to:</w:t>
      </w:r>
    </w:p>
    <w:p w14:paraId="4DAEF33C" w14:textId="77777777" w:rsidR="0078602D" w:rsidRPr="00B746D9" w:rsidRDefault="00D249E2">
      <w:pPr>
        <w:numPr>
          <w:ilvl w:val="0"/>
          <w:numId w:val="2"/>
        </w:numPr>
        <w:spacing w:after="320"/>
        <w:ind w:hanging="360"/>
        <w:contextualSpacing/>
      </w:pPr>
      <w:r w:rsidRPr="00B746D9">
        <w:t>Create an account and sign in.</w:t>
      </w:r>
    </w:p>
    <w:p w14:paraId="4BB61F9C" w14:textId="6445E22C" w:rsidR="0078602D" w:rsidRPr="00B746D9" w:rsidRDefault="00D249E2">
      <w:pPr>
        <w:numPr>
          <w:ilvl w:val="0"/>
          <w:numId w:val="2"/>
        </w:numPr>
        <w:spacing w:after="320"/>
        <w:ind w:hanging="360"/>
        <w:contextualSpacing/>
      </w:pPr>
      <w:r w:rsidRPr="00B746D9">
        <w:t>Use a map to find geocached vocabulary flashcard</w:t>
      </w:r>
      <w:r w:rsidR="006651F5" w:rsidRPr="00B746D9">
        <w:t xml:space="preserve"> decks</w:t>
      </w:r>
      <w:r w:rsidRPr="00B746D9">
        <w:t>.</w:t>
      </w:r>
    </w:p>
    <w:p w14:paraId="24E78335" w14:textId="75B9A857" w:rsidR="0078602D" w:rsidRPr="00B746D9" w:rsidRDefault="00D249E2" w:rsidP="006651F5">
      <w:pPr>
        <w:numPr>
          <w:ilvl w:val="0"/>
          <w:numId w:val="2"/>
        </w:numPr>
        <w:spacing w:after="320"/>
        <w:ind w:hanging="360"/>
        <w:contextualSpacing/>
      </w:pPr>
      <w:r w:rsidRPr="00B746D9">
        <w:t xml:space="preserve">Learn and review </w:t>
      </w:r>
      <w:r w:rsidR="006651F5" w:rsidRPr="00B746D9">
        <w:t>decks of flash</w:t>
      </w:r>
      <w:r w:rsidRPr="00B746D9">
        <w:t>cards.</w:t>
      </w:r>
    </w:p>
    <w:p w14:paraId="60A1526E" w14:textId="0AAE5B2B" w:rsidR="0078602D" w:rsidRPr="00B746D9" w:rsidRDefault="00D249E2">
      <w:pPr>
        <w:numPr>
          <w:ilvl w:val="0"/>
          <w:numId w:val="2"/>
        </w:numPr>
        <w:spacing w:after="320"/>
        <w:ind w:hanging="360"/>
        <w:contextualSpacing/>
      </w:pPr>
      <w:r w:rsidRPr="00B746D9">
        <w:t xml:space="preserve">Skip flashcards </w:t>
      </w:r>
      <w:r w:rsidR="006651F5" w:rsidRPr="00B746D9">
        <w:t>due to</w:t>
      </w:r>
      <w:r w:rsidRPr="00B746D9">
        <w:t xml:space="preserve"> difficulty.</w:t>
      </w:r>
    </w:p>
    <w:p w14:paraId="5E3B391C" w14:textId="5DEC3CC9" w:rsidR="00E60229" w:rsidRPr="00B746D9" w:rsidRDefault="00D249E2" w:rsidP="00F61AE9">
      <w:pPr>
        <w:numPr>
          <w:ilvl w:val="0"/>
          <w:numId w:val="2"/>
        </w:numPr>
        <w:spacing w:after="320"/>
        <w:ind w:hanging="360"/>
        <w:contextualSpacing/>
      </w:pPr>
      <w:r w:rsidRPr="00B746D9">
        <w:t>View progress, level and experience points.</w:t>
      </w:r>
    </w:p>
    <w:p w14:paraId="2C5BA8B8" w14:textId="77777777" w:rsidR="00F61AE9" w:rsidRPr="00B746D9" w:rsidRDefault="00F61AE9" w:rsidP="00F61AE9">
      <w:pPr>
        <w:spacing w:after="320"/>
        <w:ind w:left="720"/>
        <w:contextualSpacing/>
      </w:pPr>
    </w:p>
    <w:p w14:paraId="16716BB2" w14:textId="767D73C0" w:rsidR="0078602D" w:rsidRPr="00B746D9" w:rsidRDefault="00D249E2" w:rsidP="00F61AE9">
      <w:pPr>
        <w:spacing w:after="160"/>
        <w:ind w:firstLine="360"/>
      </w:pPr>
      <w:r w:rsidRPr="00B746D9">
        <w:t>The target users could be anyone who wants to learn a language and as such could be of any age. For usability testing purposes people between the ages of 18-</w:t>
      </w:r>
      <w:r w:rsidR="006651F5" w:rsidRPr="00B746D9">
        <w:t>50</w:t>
      </w:r>
      <w:r w:rsidRPr="00B746D9">
        <w:t xml:space="preserve"> will be selected for prototype testing. </w:t>
      </w:r>
    </w:p>
    <w:p w14:paraId="183D3840" w14:textId="4A2AE218" w:rsidR="0078602D" w:rsidRPr="00353187" w:rsidRDefault="00D249E2">
      <w:pPr>
        <w:spacing w:after="160"/>
        <w:rPr>
          <w:b/>
          <w:sz w:val="28"/>
          <w:szCs w:val="24"/>
        </w:rPr>
      </w:pPr>
      <w:r w:rsidRPr="00353187">
        <w:rPr>
          <w:b/>
          <w:sz w:val="28"/>
          <w:szCs w:val="24"/>
        </w:rPr>
        <w:t xml:space="preserve">How Caching is </w:t>
      </w:r>
      <w:r w:rsidR="00E60229" w:rsidRPr="00353187">
        <w:rPr>
          <w:b/>
          <w:sz w:val="28"/>
          <w:szCs w:val="24"/>
        </w:rPr>
        <w:t>u</w:t>
      </w:r>
      <w:r w:rsidRPr="00353187">
        <w:rPr>
          <w:b/>
          <w:sz w:val="28"/>
          <w:szCs w:val="24"/>
        </w:rPr>
        <w:t xml:space="preserve">sed in </w:t>
      </w:r>
      <w:r w:rsidR="007A4C80" w:rsidRPr="00353187">
        <w:rPr>
          <w:b/>
          <w:sz w:val="28"/>
          <w:szCs w:val="24"/>
        </w:rPr>
        <w:t>t</w:t>
      </w:r>
      <w:r w:rsidRPr="00353187">
        <w:rPr>
          <w:b/>
          <w:sz w:val="28"/>
          <w:szCs w:val="24"/>
        </w:rPr>
        <w:t>his System</w:t>
      </w:r>
    </w:p>
    <w:p w14:paraId="7FA3A5A5" w14:textId="5FAA5BC7" w:rsidR="0078602D" w:rsidRPr="00B746D9" w:rsidRDefault="00D249E2" w:rsidP="009040BA">
      <w:pPr>
        <w:spacing w:after="160"/>
        <w:ind w:firstLine="720"/>
        <w:rPr>
          <w:szCs w:val="21"/>
          <w:highlight w:val="white"/>
        </w:rPr>
      </w:pPr>
      <w:r w:rsidRPr="00B746D9">
        <w:rPr>
          <w:szCs w:val="21"/>
          <w:highlight w:val="white"/>
        </w:rPr>
        <w:t xml:space="preserve">The app will display a list of locations, </w:t>
      </w:r>
      <w:r w:rsidR="009040BA" w:rsidRPr="00B746D9">
        <w:rPr>
          <w:szCs w:val="21"/>
          <w:highlight w:val="white"/>
        </w:rPr>
        <w:t>e.g.</w:t>
      </w:r>
      <w:r w:rsidRPr="00B746D9">
        <w:rPr>
          <w:szCs w:val="21"/>
          <w:highlight w:val="white"/>
        </w:rPr>
        <w:t xml:space="preserve"> “Train sta</w:t>
      </w:r>
      <w:r w:rsidR="009040BA" w:rsidRPr="00B746D9">
        <w:rPr>
          <w:szCs w:val="21"/>
          <w:highlight w:val="white"/>
        </w:rPr>
        <w:t xml:space="preserve">tion” or “University”. The user </w:t>
      </w:r>
      <w:r w:rsidRPr="00B746D9">
        <w:rPr>
          <w:szCs w:val="21"/>
          <w:highlight w:val="white"/>
        </w:rPr>
        <w:t>then click</w:t>
      </w:r>
      <w:r w:rsidR="009040BA" w:rsidRPr="00B746D9">
        <w:rPr>
          <w:szCs w:val="21"/>
          <w:highlight w:val="white"/>
        </w:rPr>
        <w:t>s</w:t>
      </w:r>
      <w:r w:rsidRPr="00B746D9">
        <w:rPr>
          <w:szCs w:val="21"/>
          <w:highlight w:val="white"/>
        </w:rPr>
        <w:t xml:space="preserve"> on one and a list of locations will appear with coordinates and </w:t>
      </w:r>
      <w:r w:rsidR="009040BA" w:rsidRPr="00B746D9">
        <w:rPr>
          <w:szCs w:val="21"/>
          <w:highlight w:val="white"/>
        </w:rPr>
        <w:t xml:space="preserve">the </w:t>
      </w:r>
      <w:r w:rsidRPr="00B746D9">
        <w:rPr>
          <w:szCs w:val="21"/>
          <w:highlight w:val="white"/>
        </w:rPr>
        <w:t xml:space="preserve">distance from the user. If the user clicks on one of these </w:t>
      </w:r>
      <w:r w:rsidR="00BD24E4" w:rsidRPr="00B746D9">
        <w:rPr>
          <w:szCs w:val="21"/>
          <w:highlight w:val="white"/>
        </w:rPr>
        <w:t>options,</w:t>
      </w:r>
      <w:r w:rsidRPr="00B746D9">
        <w:rPr>
          <w:szCs w:val="21"/>
          <w:highlight w:val="white"/>
        </w:rPr>
        <w:t xml:space="preserve"> more information</w:t>
      </w:r>
      <w:r w:rsidR="009040BA" w:rsidRPr="00B746D9">
        <w:rPr>
          <w:szCs w:val="21"/>
          <w:highlight w:val="white"/>
        </w:rPr>
        <w:t>,</w:t>
      </w:r>
      <w:r w:rsidRPr="00B746D9">
        <w:rPr>
          <w:szCs w:val="21"/>
          <w:highlight w:val="white"/>
        </w:rPr>
        <w:t xml:space="preserve"> </w:t>
      </w:r>
      <w:r w:rsidR="009040BA" w:rsidRPr="00B746D9">
        <w:rPr>
          <w:szCs w:val="21"/>
          <w:highlight w:val="white"/>
        </w:rPr>
        <w:t>e.g. a</w:t>
      </w:r>
      <w:r w:rsidRPr="00B746D9">
        <w:rPr>
          <w:szCs w:val="21"/>
          <w:highlight w:val="white"/>
        </w:rPr>
        <w:t xml:space="preserve"> map</w:t>
      </w:r>
      <w:r w:rsidR="009040BA" w:rsidRPr="00B746D9">
        <w:rPr>
          <w:szCs w:val="21"/>
          <w:highlight w:val="white"/>
        </w:rPr>
        <w:t>,</w:t>
      </w:r>
      <w:r w:rsidRPr="00B746D9">
        <w:rPr>
          <w:szCs w:val="21"/>
          <w:highlight w:val="white"/>
        </w:rPr>
        <w:t xml:space="preserve"> will appear. The user then heads to the location using the information supplied by the app. When they enter the radius of the geocache, a notification will appear on their phone and </w:t>
      </w:r>
      <w:r w:rsidR="009040BA" w:rsidRPr="00B746D9">
        <w:rPr>
          <w:szCs w:val="21"/>
          <w:highlight w:val="white"/>
        </w:rPr>
        <w:t>t</w:t>
      </w:r>
      <w:r w:rsidRPr="00B746D9">
        <w:rPr>
          <w:szCs w:val="21"/>
          <w:highlight w:val="white"/>
        </w:rPr>
        <w:t xml:space="preserve">ell them that they </w:t>
      </w:r>
      <w:r w:rsidR="009040BA" w:rsidRPr="00B746D9">
        <w:rPr>
          <w:szCs w:val="21"/>
          <w:highlight w:val="white"/>
        </w:rPr>
        <w:t>can</w:t>
      </w:r>
      <w:r w:rsidRPr="00B746D9">
        <w:rPr>
          <w:szCs w:val="21"/>
          <w:highlight w:val="white"/>
        </w:rPr>
        <w:t xml:space="preserve"> gain a new set of cards and some experience points.</w:t>
      </w:r>
      <w:r w:rsidR="009040BA" w:rsidRPr="00B746D9">
        <w:rPr>
          <w:szCs w:val="21"/>
          <w:highlight w:val="white"/>
        </w:rPr>
        <w:t xml:space="preserve"> If they select “yes” to this, then </w:t>
      </w:r>
      <w:r w:rsidRPr="00B746D9">
        <w:rPr>
          <w:szCs w:val="21"/>
          <w:highlight w:val="white"/>
        </w:rPr>
        <w:t xml:space="preserve">the user’s profile </w:t>
      </w:r>
      <w:r w:rsidR="009040BA" w:rsidRPr="00B746D9">
        <w:rPr>
          <w:szCs w:val="21"/>
          <w:highlight w:val="white"/>
        </w:rPr>
        <w:t>will get updated and synced to the cloud</w:t>
      </w:r>
      <w:r w:rsidRPr="00B746D9">
        <w:rPr>
          <w:szCs w:val="21"/>
          <w:highlight w:val="white"/>
        </w:rPr>
        <w:t>.</w:t>
      </w:r>
      <w:r w:rsidR="009040BA" w:rsidRPr="00B746D9">
        <w:rPr>
          <w:szCs w:val="21"/>
          <w:highlight w:val="white"/>
        </w:rPr>
        <w:t xml:space="preserve"> Users can also sync their data themselves via a button.</w:t>
      </w:r>
    </w:p>
    <w:p w14:paraId="48D08D2B" w14:textId="50549BBE" w:rsidR="0032254F" w:rsidRPr="00353187" w:rsidRDefault="00D249E2">
      <w:pPr>
        <w:rPr>
          <w:b/>
          <w:sz w:val="28"/>
          <w:szCs w:val="28"/>
          <w:highlight w:val="white"/>
        </w:rPr>
      </w:pPr>
      <w:commentRangeStart w:id="0"/>
      <w:r w:rsidRPr="00353187">
        <w:rPr>
          <w:b/>
          <w:sz w:val="28"/>
          <w:szCs w:val="28"/>
          <w:highlight w:val="white"/>
        </w:rPr>
        <w:t>Usability Concepts</w:t>
      </w:r>
      <w:commentRangeEnd w:id="0"/>
      <w:r w:rsidRPr="00353187">
        <w:rPr>
          <w:sz w:val="28"/>
          <w:szCs w:val="28"/>
        </w:rPr>
        <w:commentReference w:id="0"/>
      </w:r>
      <w:r w:rsidR="007A4C80" w:rsidRPr="00353187">
        <w:rPr>
          <w:b/>
          <w:sz w:val="28"/>
          <w:szCs w:val="28"/>
          <w:highlight w:val="white"/>
        </w:rPr>
        <w:t xml:space="preserve"> in Relation to the System</w:t>
      </w:r>
    </w:p>
    <w:p w14:paraId="406C37D5" w14:textId="772A3C50" w:rsidR="0078602D" w:rsidRDefault="00D249E2">
      <w:pPr>
        <w:rPr>
          <w:sz w:val="21"/>
          <w:szCs w:val="21"/>
        </w:rPr>
      </w:pPr>
      <w:r>
        <w:rPr>
          <w:highlight w:val="white"/>
        </w:rPr>
        <w:tab/>
      </w:r>
      <w:r w:rsidR="00690F85" w:rsidRPr="00B746D9">
        <w:rPr>
          <w:szCs w:val="21"/>
        </w:rPr>
        <w:t>Users</w:t>
      </w:r>
      <w:r w:rsidRPr="00B746D9">
        <w:rPr>
          <w:szCs w:val="21"/>
        </w:rPr>
        <w:t xml:space="preserve"> are</w:t>
      </w:r>
      <w:r w:rsidR="00690F85" w:rsidRPr="00B746D9">
        <w:rPr>
          <w:szCs w:val="21"/>
        </w:rPr>
        <w:t xml:space="preserve"> expected to be of varying ages,</w:t>
      </w:r>
      <w:r w:rsidRPr="00B746D9">
        <w:rPr>
          <w:szCs w:val="21"/>
        </w:rPr>
        <w:t xml:space="preserve"> using a variety of different devices.</w:t>
      </w:r>
      <w:r w:rsidR="00690F85" w:rsidRPr="00B746D9">
        <w:rPr>
          <w:szCs w:val="21"/>
        </w:rPr>
        <w:t xml:space="preserve"> </w:t>
      </w:r>
      <w:r w:rsidRPr="00B746D9">
        <w:rPr>
          <w:szCs w:val="21"/>
        </w:rPr>
        <w:t xml:space="preserve">The app should be easily usable </w:t>
      </w:r>
      <w:r w:rsidR="00E77D0E" w:rsidRPr="00B746D9">
        <w:rPr>
          <w:szCs w:val="21"/>
        </w:rPr>
        <w:t>so that the</w:t>
      </w:r>
      <w:r w:rsidRPr="00B746D9">
        <w:rPr>
          <w:szCs w:val="21"/>
        </w:rPr>
        <w:t xml:space="preserve"> user does not make </w:t>
      </w:r>
      <w:r w:rsidR="00BD24E4" w:rsidRPr="00B746D9">
        <w:rPr>
          <w:szCs w:val="21"/>
        </w:rPr>
        <w:t>too</w:t>
      </w:r>
      <w:r w:rsidRPr="00B746D9">
        <w:rPr>
          <w:szCs w:val="21"/>
        </w:rPr>
        <w:t xml:space="preserve"> many mistakes</w:t>
      </w:r>
      <w:r w:rsidR="00E77D0E" w:rsidRPr="00B746D9">
        <w:rPr>
          <w:szCs w:val="21"/>
        </w:rPr>
        <w:t xml:space="preserve"> to complete a task. Jakob Nielsen came up with </w:t>
      </w:r>
      <w:r w:rsidRPr="00B746D9">
        <w:rPr>
          <w:szCs w:val="21"/>
        </w:rPr>
        <w:t>several usability evaluation heuristics to help improve the usability of systems fast and cheaply, in hope to solve issues like these for software designers. He has 10 heuristics on usability for User Interface Design which will be used in this system, along with</w:t>
      </w:r>
      <w:r w:rsidR="00E77D0E" w:rsidRPr="00B746D9">
        <w:rPr>
          <w:szCs w:val="21"/>
        </w:rPr>
        <w:t xml:space="preserve"> guidelines</w:t>
      </w:r>
      <w:r w:rsidRPr="00B746D9">
        <w:rPr>
          <w:szCs w:val="21"/>
        </w:rPr>
        <w:t xml:space="preserve"> from other experts, to identify and measure usability. </w:t>
      </w:r>
    </w:p>
    <w:p w14:paraId="12A6B4C2" w14:textId="77777777" w:rsidR="0078602D" w:rsidRDefault="0078602D">
      <w:pPr>
        <w:rPr>
          <w:sz w:val="21"/>
          <w:szCs w:val="21"/>
        </w:rPr>
      </w:pPr>
    </w:p>
    <w:p w14:paraId="207129CE" w14:textId="1053B48A" w:rsidR="0078602D" w:rsidRDefault="00D249E2">
      <w:pPr>
        <w:rPr>
          <w:highlight w:val="white"/>
        </w:rPr>
      </w:pPr>
      <w:r>
        <w:rPr>
          <w:sz w:val="21"/>
          <w:szCs w:val="21"/>
        </w:rPr>
        <w:tab/>
        <w:t>T</w:t>
      </w:r>
      <w:r w:rsidR="00E77D0E">
        <w:rPr>
          <w:sz w:val="21"/>
          <w:szCs w:val="21"/>
        </w:rPr>
        <w:t>he main concepts of this system are; f</w:t>
      </w:r>
      <w:r>
        <w:rPr>
          <w:sz w:val="21"/>
          <w:szCs w:val="21"/>
        </w:rPr>
        <w:t>ind</w:t>
      </w:r>
      <w:r w:rsidR="00E77D0E">
        <w:rPr>
          <w:sz w:val="21"/>
          <w:szCs w:val="21"/>
        </w:rPr>
        <w:t>ing</w:t>
      </w:r>
      <w:r>
        <w:rPr>
          <w:sz w:val="21"/>
          <w:szCs w:val="21"/>
        </w:rPr>
        <w:t xml:space="preserve"> flashcard</w:t>
      </w:r>
      <w:r w:rsidR="007A4C80">
        <w:rPr>
          <w:sz w:val="21"/>
          <w:szCs w:val="21"/>
        </w:rPr>
        <w:t>s</w:t>
      </w:r>
      <w:r>
        <w:rPr>
          <w:sz w:val="21"/>
          <w:szCs w:val="21"/>
        </w:rPr>
        <w:t xml:space="preserve"> via geo-caching, and</w:t>
      </w:r>
      <w:r w:rsidR="00E77D0E">
        <w:rPr>
          <w:sz w:val="21"/>
          <w:szCs w:val="21"/>
        </w:rPr>
        <w:t xml:space="preserve"> then</w:t>
      </w:r>
      <w:r>
        <w:rPr>
          <w:sz w:val="21"/>
          <w:szCs w:val="21"/>
        </w:rPr>
        <w:t xml:space="preserve"> studying </w:t>
      </w:r>
      <w:r w:rsidR="00E77D0E">
        <w:rPr>
          <w:sz w:val="21"/>
          <w:szCs w:val="21"/>
        </w:rPr>
        <w:t xml:space="preserve">these </w:t>
      </w:r>
      <w:r w:rsidR="007A4C80">
        <w:rPr>
          <w:sz w:val="21"/>
          <w:szCs w:val="21"/>
        </w:rPr>
        <w:t>flashcards</w:t>
      </w:r>
      <w:r>
        <w:rPr>
          <w:sz w:val="21"/>
          <w:szCs w:val="21"/>
        </w:rPr>
        <w:t xml:space="preserve">.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w:t>
      </w:r>
      <w:r w:rsidR="007A4C80">
        <w:rPr>
          <w:highlight w:val="white"/>
        </w:rPr>
        <w:t>“</w:t>
      </w:r>
      <w:r>
        <w:rPr>
          <w:highlight w:val="white"/>
        </w:rPr>
        <w:t>users should always be kept informed about what is going on via appropriate feedback and within reasonable time</w:t>
      </w:r>
      <w:r w:rsidR="007A4C80">
        <w:rPr>
          <w:highlight w:val="white"/>
        </w:rPr>
        <w:t>”</w:t>
      </w:r>
      <w:r w:rsidR="00E77D0E">
        <w:rPr>
          <w:highlight w:val="white"/>
        </w:rPr>
        <w:t>, which is important for this system as it has two main concepts</w:t>
      </w:r>
      <w:r>
        <w:rPr>
          <w:highlight w:val="white"/>
        </w:rPr>
        <w:t>.</w:t>
      </w:r>
      <w:r w:rsidR="007A4C80">
        <w:rPr>
          <w:highlight w:val="white"/>
        </w:rPr>
        <w:t xml:space="preserve"> T</w:t>
      </w:r>
      <w:r>
        <w:rPr>
          <w:highlight w:val="white"/>
        </w:rPr>
        <w: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w:t>
      </w:r>
      <w:r w:rsidR="007A4C80">
        <w:rPr>
          <w:highlight w:val="white"/>
        </w:rPr>
        <w:t>“</w:t>
      </w:r>
      <w:r>
        <w:rPr>
          <w:highlight w:val="white"/>
        </w:rPr>
        <w:t>should be easy to find, focused on</w:t>
      </w:r>
      <w:r w:rsidR="007A4C80">
        <w:rPr>
          <w:highlight w:val="white"/>
        </w:rPr>
        <w:t xml:space="preserve"> the user’s task and a </w:t>
      </w:r>
      <w:r>
        <w:rPr>
          <w:highlight w:val="white"/>
        </w:rPr>
        <w:t>simple list of instructions and not too large</w:t>
      </w:r>
      <w:r w:rsidR="007A4C80">
        <w:rPr>
          <w:highlight w:val="white"/>
        </w:rPr>
        <w:t>”</w:t>
      </w:r>
      <w:r>
        <w:rPr>
          <w:highlight w:val="white"/>
        </w:rPr>
        <w:t xml:space="preserve">. This system will </w:t>
      </w:r>
      <w:r>
        <w:rPr>
          <w:highlight w:val="white"/>
        </w:rPr>
        <w:lastRenderedPageBreak/>
        <w:t>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6F8C12B9" w14:textId="77777777" w:rsidR="007A4C80" w:rsidRDefault="00D249E2">
      <w:pPr>
        <w:rPr>
          <w:highlight w:val="white"/>
        </w:rPr>
      </w:pPr>
      <w:r>
        <w:rPr>
          <w:highlight w:val="white"/>
        </w:rPr>
        <w:tab/>
        <w:t xml:space="preserve">When considering content, the terms and language used must be </w:t>
      </w:r>
      <w:r w:rsidR="007A4C80">
        <w:rPr>
          <w:highlight w:val="white"/>
        </w:rPr>
        <w:t>“</w:t>
      </w:r>
      <w:r>
        <w:rPr>
          <w:highlight w:val="white"/>
        </w:rPr>
        <w:t>simple to the user</w:t>
      </w:r>
      <w:r w:rsidR="007A4C80">
        <w:rPr>
          <w:highlight w:val="white"/>
        </w:rPr>
        <w:t>,</w:t>
      </w:r>
      <w:r>
        <w:rPr>
          <w:highlight w:val="white"/>
        </w:rPr>
        <w:t xml:space="preserve"> rather than complex system terminology</w:t>
      </w:r>
      <w:r w:rsidR="007A4C80">
        <w:rPr>
          <w:highlight w:val="white"/>
        </w:rPr>
        <w:t>”</w:t>
      </w:r>
      <w:r>
        <w:rPr>
          <w:highlight w:val="white"/>
        </w:rPr>
        <w:t xml:space="preserve"> as Nielsen (1995, para 3) states. </w:t>
      </w:r>
      <w:r w:rsidR="007A4C80">
        <w:rPr>
          <w:highlight w:val="white"/>
        </w:rPr>
        <w:t>Eg. mentioning “caches” in this app will not be</w:t>
      </w:r>
      <w:r>
        <w:rPr>
          <w:highlight w:val="white"/>
        </w:rPr>
        <w:t xml:space="preserve"> helpful, as most users may not</w:t>
      </w:r>
      <w:r w:rsidRPr="00BD24E4">
        <w:rPr>
          <w:highlight w:val="white"/>
          <w:lang w:val="en-GB"/>
        </w:rPr>
        <w:t xml:space="preserve"> realise</w:t>
      </w:r>
      <w:r>
        <w:rPr>
          <w:highlight w:val="white"/>
        </w:rPr>
        <w:t xml:space="preserve"> what geocaching is. </w:t>
      </w:r>
      <w:r w:rsidR="007A4C80">
        <w:rPr>
          <w:highlight w:val="white"/>
        </w:rPr>
        <w:t>I</w:t>
      </w:r>
      <w:r>
        <w:rPr>
          <w:highlight w:val="white"/>
        </w:rPr>
        <w:t>t is better to use phrases th</w:t>
      </w:r>
      <w:r w:rsidR="007A4C80">
        <w:rPr>
          <w:highlight w:val="white"/>
        </w:rPr>
        <w:t xml:space="preserve">at any user, new to the subject </w:t>
      </w:r>
      <w:r>
        <w:rPr>
          <w:highlight w:val="white"/>
        </w:rPr>
        <w:t xml:space="preserve">or not, will be able to understand. </w:t>
      </w:r>
    </w:p>
    <w:p w14:paraId="5EAD0CF5" w14:textId="1C74C208" w:rsidR="0078602D" w:rsidRDefault="0078602D">
      <w:pPr>
        <w:rPr>
          <w:highlight w:val="white"/>
        </w:rPr>
      </w:pPr>
    </w:p>
    <w:p w14:paraId="2FD70C2A" w14:textId="3D6CB26B" w:rsidR="0078602D" w:rsidRDefault="00D249E2">
      <w:pPr>
        <w:ind w:firstLine="720"/>
        <w:rPr>
          <w:sz w:val="21"/>
          <w:szCs w:val="21"/>
        </w:rPr>
      </w:pPr>
      <w:r>
        <w:rPr>
          <w:highlight w:val="white"/>
        </w:rPr>
        <w:t>As</w:t>
      </w:r>
      <w:commentRangeStart w:id="5"/>
      <w:r>
        <w:rPr>
          <w:highlight w:val="white"/>
        </w:rPr>
        <w:t xml:space="preserve"> Nielsen (1995, para 5) s</w:t>
      </w:r>
      <w:commentRangeEnd w:id="5"/>
      <w:r>
        <w:commentReference w:id="5"/>
      </w:r>
      <w:r>
        <w:rPr>
          <w:highlight w:val="white"/>
        </w:rPr>
        <w:t xml:space="preserve">ays in “Consistency and standards”, </w:t>
      </w:r>
      <w:r w:rsidR="00353187">
        <w:rPr>
          <w:highlight w:val="white"/>
        </w:rPr>
        <w:t>“</w:t>
      </w:r>
      <w:r>
        <w:rPr>
          <w:highlight w:val="white"/>
        </w:rPr>
        <w:t>you should not confuse users by using different terminology, situations or actions when they actually mean the same thing</w:t>
      </w:r>
      <w:r w:rsidR="00353187">
        <w:rPr>
          <w:highlight w:val="white"/>
        </w:rPr>
        <w:t>”</w:t>
      </w:r>
      <w:r>
        <w:rPr>
          <w:highlight w:val="white"/>
        </w:rPr>
        <w:t xml:space="preserve">. This is also suggested by the </w:t>
      </w:r>
      <w:commentRangeStart w:id="6"/>
      <w:commentRangeStart w:id="7"/>
      <w:r>
        <w:rPr>
          <w:highlight w:val="white"/>
        </w:rPr>
        <w:t xml:space="preserve">Android User Experience Team (n.d., para 13) </w:t>
      </w:r>
      <w:commentRangeEnd w:id="6"/>
      <w:r>
        <w:commentReference w:id="6"/>
      </w:r>
      <w:commentRangeEnd w:id="7"/>
      <w:r>
        <w:commentReference w:id="7"/>
      </w:r>
      <w:r>
        <w:rPr>
          <w:highlight w:val="white"/>
        </w:rPr>
        <w:t xml:space="preserve">where they say that if something looks the same then it should always work the same. </w:t>
      </w:r>
      <w:r w:rsidR="00353187">
        <w:t>In terms of this system, this means keep layout, objects, images etc. similar across devices.</w:t>
      </w:r>
    </w:p>
    <w:p w14:paraId="67FA7615" w14:textId="77777777" w:rsidR="0078602D" w:rsidRDefault="0078602D">
      <w:pPr>
        <w:rPr>
          <w:sz w:val="21"/>
          <w:szCs w:val="21"/>
        </w:rPr>
      </w:pPr>
    </w:p>
    <w:p w14:paraId="0E90E0C5" w14:textId="1761C2A4" w:rsidR="0078602D" w:rsidRDefault="00D249E2">
      <w:pPr>
        <w:ind w:firstLine="720"/>
        <w:rPr>
          <w:highlight w:val="white"/>
        </w:rPr>
      </w:pPr>
      <w:r>
        <w:rPr>
          <w:sz w:val="21"/>
          <w:szCs w:val="21"/>
        </w:rPr>
        <w:t xml:space="preserve">The app should have an easy learning curve and be simple to cater for all ages. </w:t>
      </w:r>
      <w:commentRangeStart w:id="8"/>
      <w:r>
        <w:rPr>
          <w:sz w:val="21"/>
          <w:szCs w:val="21"/>
        </w:rPr>
        <w:t xml:space="preserve">Shneiderman (n.d., para 10,11) </w:t>
      </w:r>
      <w:commentRangeEnd w:id="8"/>
      <w:r>
        <w:commentReference w:id="8"/>
      </w:r>
      <w:r>
        <w:rPr>
          <w:highlight w:val="white"/>
        </w:rPr>
        <w:t xml:space="preserve">states in his Heuristics that reducing short-term memory load is </w:t>
      </w:r>
      <w:r w:rsidR="00353187">
        <w:rPr>
          <w:highlight w:val="white"/>
        </w:rPr>
        <w:t>important,</w:t>
      </w:r>
      <w:r>
        <w:rPr>
          <w:highlight w:val="white"/>
        </w:rPr>
        <w:t xml:space="preserve"> as </w:t>
      </w:r>
      <w:r w:rsidR="00353187">
        <w:rPr>
          <w:highlight w:val="white"/>
        </w:rPr>
        <w:t>“</w:t>
      </w:r>
      <w:r>
        <w:rPr>
          <w:highlight w:val="white"/>
        </w:rPr>
        <w:t>you want to avoid interfaces where users must remember information between different displays</w:t>
      </w:r>
      <w:r w:rsidR="00353187">
        <w:rPr>
          <w:highlight w:val="white"/>
        </w:rPr>
        <w:t>”</w:t>
      </w:r>
      <w:r>
        <w:rPr>
          <w:highlight w:val="white"/>
        </w:rPr>
        <w:t xml:space="preserve">. </w:t>
      </w:r>
      <w:r w:rsidR="00353187">
        <w:rPr>
          <w:highlight w:val="white"/>
        </w:rPr>
        <w:t>As this is a learning app, users must make user of their short and long term memory. However, t</w:t>
      </w:r>
      <w:r>
        <w:rPr>
          <w:highlight w:val="white"/>
        </w:rPr>
        <w:t>his does not mean that</w:t>
      </w:r>
      <w:r w:rsidR="00353187">
        <w:rPr>
          <w:highlight w:val="white"/>
        </w:rPr>
        <w:t xml:space="preserve"> the</w:t>
      </w:r>
      <w:r>
        <w:rPr>
          <w:highlight w:val="white"/>
        </w:rPr>
        <w:t xml:space="preserve"> use of the rest of the system </w:t>
      </w:r>
      <w:r w:rsidR="00353187">
        <w:rPr>
          <w:highlight w:val="white"/>
        </w:rPr>
        <w:t xml:space="preserve">should </w:t>
      </w:r>
      <w:r>
        <w:rPr>
          <w:highlight w:val="white"/>
        </w:rPr>
        <w:t xml:space="preserve">be taxing on the user. By reducing short-term memory load throughout the system, users should find learning new words easier. </w:t>
      </w:r>
      <w:r w:rsidR="00353187">
        <w:rPr>
          <w:highlight w:val="white"/>
        </w:rPr>
        <w:t>T</w:t>
      </w:r>
      <w:r>
        <w:rPr>
          <w:highlight w:val="white"/>
        </w:rPr>
        <w:t>hey will have less things to remember,</w:t>
      </w:r>
      <w:r w:rsidR="00353187">
        <w:rPr>
          <w:highlight w:val="white"/>
        </w:rPr>
        <w:t xml:space="preserve"> therefore</w:t>
      </w:r>
      <w:r>
        <w:rPr>
          <w:highlight w:val="white"/>
        </w:rPr>
        <w:t xml:space="preserve"> hav</w:t>
      </w:r>
      <w:r w:rsidR="00353187">
        <w:rPr>
          <w:highlight w:val="white"/>
        </w:rPr>
        <w:t>ing</w:t>
      </w:r>
      <w:r>
        <w:rPr>
          <w:highlight w:val="white"/>
        </w:rPr>
        <w:t xml:space="preserve"> </w:t>
      </w:r>
      <w:r w:rsidR="00353187">
        <w:rPr>
          <w:highlight w:val="white"/>
        </w:rPr>
        <w:t>higher</w:t>
      </w:r>
      <w:r>
        <w:rPr>
          <w:highlight w:val="white"/>
        </w:rPr>
        <w:t xml:space="preserve"> potential to learn more. </w:t>
      </w:r>
    </w:p>
    <w:p w14:paraId="34219DC0" w14:textId="37535FB1" w:rsidR="00FD4BC1" w:rsidRDefault="00FD4BC1">
      <w:pPr>
        <w:ind w:firstLine="720"/>
        <w:rPr>
          <w:highlight w:val="white"/>
        </w:rPr>
      </w:pPr>
    </w:p>
    <w:p w14:paraId="148AE697" w14:textId="1FFB27DB" w:rsidR="00FD4BC1" w:rsidRDefault="00E32AFF" w:rsidP="00E32AFF">
      <w:pPr>
        <w:ind w:firstLine="720"/>
        <w:rPr>
          <w:highlight w:val="white"/>
        </w:rPr>
      </w:pPr>
      <w:r>
        <w:rPr>
          <w:shd w:val="clear" w:color="auto" w:fill="FFFFFF"/>
        </w:rPr>
        <w:t xml:space="preserve">The Android User Experience Team (n.d., para 7) state that “short phrases with simple words” is important as “people are likely to skip sentences if they’re long.” </w:t>
      </w:r>
      <w:r w:rsidR="00FD4BC1">
        <w:rPr>
          <w:shd w:val="clear" w:color="auto" w:fill="FFFFFF"/>
        </w:rPr>
        <w:t xml:space="preserve">Small sentences, especially in a foreign language, are easier to understand than </w:t>
      </w:r>
      <w:r w:rsidR="00353187">
        <w:rPr>
          <w:shd w:val="clear" w:color="auto" w:fill="FFFFFF"/>
        </w:rPr>
        <w:t xml:space="preserve">longer sentences. As the systems aim is for </w:t>
      </w:r>
      <w:r w:rsidR="00FD4BC1">
        <w:rPr>
          <w:shd w:val="clear" w:color="auto" w:fill="FFFFFF"/>
        </w:rPr>
        <w:t xml:space="preserve">users to learn foreign languages </w:t>
      </w:r>
      <w:r w:rsidR="00353187">
        <w:rPr>
          <w:shd w:val="clear" w:color="auto" w:fill="FFFFFF"/>
        </w:rPr>
        <w:t>via</w:t>
      </w:r>
      <w:r w:rsidR="00FD4BC1">
        <w:rPr>
          <w:shd w:val="clear" w:color="auto" w:fill="FFFFFF"/>
        </w:rPr>
        <w:t xml:space="preserve"> sentence flashcards</w:t>
      </w:r>
      <w:r w:rsidR="00353187">
        <w:rPr>
          <w:shd w:val="clear" w:color="auto" w:fill="FFFFFF"/>
        </w:rPr>
        <w:t>,</w:t>
      </w:r>
      <w:r w:rsidR="00FD4BC1">
        <w:rPr>
          <w:shd w:val="clear" w:color="auto" w:fill="FFFFFF"/>
        </w:rPr>
        <w:t xml:space="preserve"> this </w:t>
      </w:r>
      <w:r w:rsidR="00353187">
        <w:rPr>
          <w:shd w:val="clear" w:color="auto" w:fill="FFFFFF"/>
        </w:rPr>
        <w:t xml:space="preserve">should </w:t>
      </w:r>
      <w:r w:rsidR="00FD4BC1">
        <w:rPr>
          <w:shd w:val="clear" w:color="auto" w:fill="FFFFFF"/>
        </w:rPr>
        <w:t>be t</w:t>
      </w:r>
      <w:r w:rsidR="00353187">
        <w:rPr>
          <w:shd w:val="clear" w:color="auto" w:fill="FFFFFF"/>
        </w:rPr>
        <w:t xml:space="preserve">aken into consideration for </w:t>
      </w:r>
      <w:r w:rsidR="00FD4BC1">
        <w:rPr>
          <w:shd w:val="clear" w:color="auto" w:fill="FFFFFF"/>
        </w:rPr>
        <w:t>cache content</w:t>
      </w:r>
      <w:r w:rsidR="00353187">
        <w:rPr>
          <w:shd w:val="clear" w:color="auto" w:fill="FFFFFF"/>
        </w:rPr>
        <w:t>, as well</w:t>
      </w:r>
      <w:r>
        <w:rPr>
          <w:shd w:val="clear" w:color="auto" w:fill="FFFFFF"/>
        </w:rPr>
        <w:t xml:space="preserve"> as system objects</w:t>
      </w:r>
      <w:r w:rsidR="00FD4BC1">
        <w:rPr>
          <w:shd w:val="clear" w:color="auto" w:fill="FFFFFF"/>
        </w:rPr>
        <w:t>.</w:t>
      </w:r>
    </w:p>
    <w:p w14:paraId="670B9093" w14:textId="77777777" w:rsidR="0078602D" w:rsidRPr="00353187" w:rsidRDefault="0078602D">
      <w:pPr>
        <w:rPr>
          <w:highlight w:val="white"/>
        </w:rPr>
      </w:pPr>
    </w:p>
    <w:p w14:paraId="41B63B48" w14:textId="0435B1B2" w:rsidR="0078602D" w:rsidRPr="00353187" w:rsidRDefault="00A8597D">
      <w:pPr>
        <w:spacing w:after="160"/>
        <w:rPr>
          <w:b/>
          <w:i/>
          <w:sz w:val="28"/>
          <w:szCs w:val="24"/>
          <w:highlight w:val="white"/>
        </w:rPr>
      </w:pPr>
      <w:r>
        <w:rPr>
          <w:b/>
          <w:sz w:val="28"/>
          <w:szCs w:val="24"/>
        </w:rPr>
        <w:t>Operationalizing</w:t>
      </w:r>
      <w:r w:rsidR="00D249E2" w:rsidRPr="00353187">
        <w:rPr>
          <w:b/>
          <w:sz w:val="28"/>
          <w:szCs w:val="24"/>
        </w:rPr>
        <w:t xml:space="preserve"> </w:t>
      </w:r>
      <w:r w:rsidR="00353187" w:rsidRPr="00353187">
        <w:rPr>
          <w:b/>
          <w:sz w:val="28"/>
          <w:szCs w:val="24"/>
        </w:rPr>
        <w:t>U</w:t>
      </w:r>
      <w:r w:rsidR="00D249E2" w:rsidRPr="00353187">
        <w:rPr>
          <w:b/>
          <w:sz w:val="28"/>
          <w:szCs w:val="24"/>
        </w:rPr>
        <w:t>sability</w:t>
      </w:r>
      <w:r w:rsidR="00353187" w:rsidRPr="00353187">
        <w:rPr>
          <w:b/>
          <w:sz w:val="28"/>
          <w:szCs w:val="24"/>
        </w:rPr>
        <w:t xml:space="preserve"> C</w:t>
      </w:r>
      <w:r w:rsidR="00D249E2" w:rsidRPr="00353187">
        <w:rPr>
          <w:b/>
          <w:sz w:val="28"/>
          <w:szCs w:val="24"/>
        </w:rPr>
        <w:t>oncepts</w:t>
      </w:r>
    </w:p>
    <w:p w14:paraId="070D17DF" w14:textId="47C2E3B1" w:rsidR="0078602D" w:rsidRDefault="00D249E2">
      <w:pPr>
        <w:rPr>
          <w:highlight w:val="white"/>
        </w:rPr>
      </w:pPr>
      <w:r>
        <w:rPr>
          <w:i/>
          <w:highlight w:val="white"/>
        </w:rPr>
        <w:tab/>
      </w:r>
      <w:r>
        <w:rPr>
          <w:highlight w:val="white"/>
        </w:rPr>
        <w:t xml:space="preserve">In </w:t>
      </w:r>
      <w:commentRangeStart w:id="9"/>
      <w:r>
        <w:rPr>
          <w:highlight w:val="white"/>
        </w:rPr>
        <w:t xml:space="preserve">Usability </w:t>
      </w:r>
      <w:r w:rsidR="00BD24E4">
        <w:rPr>
          <w:highlight w:val="white"/>
        </w:rPr>
        <w:t>Metrics</w:t>
      </w:r>
      <w:r>
        <w:rPr>
          <w:highlight w:val="white"/>
        </w:rPr>
        <w:t xml:space="preserve"> (2001, para 5) </w:t>
      </w:r>
      <w:commentRangeEnd w:id="9"/>
      <w:r>
        <w:commentReference w:id="9"/>
      </w:r>
      <w:r>
        <w:rPr>
          <w:highlight w:val="white"/>
        </w:rPr>
        <w:t xml:space="preserve">Nielsen lists the </w:t>
      </w:r>
      <w:r w:rsidR="00A8597D">
        <w:rPr>
          <w:highlight w:val="white"/>
        </w:rPr>
        <w:t>basic measures of usability:</w:t>
      </w:r>
    </w:p>
    <w:p w14:paraId="1AA5CD1A" w14:textId="116C95E4" w:rsidR="00A8597D" w:rsidRDefault="00A8597D">
      <w:pPr>
        <w:rPr>
          <w:highlight w:val="white"/>
        </w:rPr>
      </w:pPr>
    </w:p>
    <w:p w14:paraId="1C5969E8" w14:textId="53AA79E0" w:rsidR="0078602D" w:rsidRDefault="00A8597D">
      <w:pPr>
        <w:numPr>
          <w:ilvl w:val="0"/>
          <w:numId w:val="1"/>
        </w:numPr>
        <w:ind w:hanging="360"/>
        <w:contextualSpacing/>
        <w:rPr>
          <w:highlight w:val="white"/>
        </w:rPr>
      </w:pPr>
      <w:r>
        <w:rPr>
          <w:highlight w:val="white"/>
        </w:rPr>
        <w:t>Success rate</w:t>
      </w:r>
    </w:p>
    <w:p w14:paraId="2D409CFC" w14:textId="3B924D8B" w:rsidR="0078602D" w:rsidRDefault="00D249E2">
      <w:pPr>
        <w:numPr>
          <w:ilvl w:val="0"/>
          <w:numId w:val="1"/>
        </w:numPr>
        <w:ind w:hanging="360"/>
        <w:contextualSpacing/>
        <w:rPr>
          <w:highlight w:val="white"/>
        </w:rPr>
      </w:pPr>
      <w:r>
        <w:rPr>
          <w:highlight w:val="white"/>
        </w:rPr>
        <w:t>T</w:t>
      </w:r>
      <w:r w:rsidR="00A8597D">
        <w:rPr>
          <w:highlight w:val="white"/>
        </w:rPr>
        <w:t>ime taken per ta</w:t>
      </w:r>
      <w:r>
        <w:rPr>
          <w:highlight w:val="white"/>
        </w:rPr>
        <w:t>sk</w:t>
      </w:r>
    </w:p>
    <w:p w14:paraId="22D32FC3" w14:textId="77777777" w:rsidR="0078602D" w:rsidRDefault="00D249E2">
      <w:pPr>
        <w:numPr>
          <w:ilvl w:val="0"/>
          <w:numId w:val="1"/>
        </w:numPr>
        <w:ind w:hanging="360"/>
        <w:contextualSpacing/>
        <w:rPr>
          <w:highlight w:val="white"/>
        </w:rPr>
      </w:pPr>
      <w:r>
        <w:rPr>
          <w:highlight w:val="white"/>
        </w:rPr>
        <w:t>Error rate</w:t>
      </w:r>
    </w:p>
    <w:p w14:paraId="2A5F1DC8" w14:textId="2DD8EF4F" w:rsidR="00A8597D" w:rsidRPr="00A8597D" w:rsidRDefault="00D249E2" w:rsidP="00471501">
      <w:pPr>
        <w:numPr>
          <w:ilvl w:val="0"/>
          <w:numId w:val="1"/>
        </w:numPr>
        <w:ind w:hanging="360"/>
        <w:contextualSpacing/>
        <w:rPr>
          <w:highlight w:val="white"/>
        </w:rPr>
      </w:pPr>
      <w:r w:rsidRPr="00A8597D">
        <w:rPr>
          <w:highlight w:val="white"/>
        </w:rPr>
        <w:t>User satisfaction</w:t>
      </w:r>
    </w:p>
    <w:p w14:paraId="7A7B966A" w14:textId="77777777" w:rsidR="009040BA" w:rsidRDefault="009040BA" w:rsidP="009040BA">
      <w:pPr>
        <w:ind w:left="360"/>
        <w:contextualSpacing/>
        <w:rPr>
          <w:highlight w:val="white"/>
        </w:rPr>
      </w:pPr>
    </w:p>
    <w:p w14:paraId="08B2CC00" w14:textId="5192FD58" w:rsidR="0078602D" w:rsidRDefault="00A8597D">
      <w:pPr>
        <w:ind w:firstLine="720"/>
        <w:rPr>
          <w:highlight w:val="white"/>
        </w:rPr>
      </w:pPr>
      <w:r>
        <w:rPr>
          <w:highlight w:val="white"/>
        </w:rPr>
        <w:t xml:space="preserve">He also mentions other </w:t>
      </w:r>
      <w:r w:rsidR="00D249E2">
        <w:rPr>
          <w:highlight w:val="white"/>
        </w:rPr>
        <w:t>metrics such as the amount of times users backtrack to find the correct page. He then discuss</w:t>
      </w:r>
      <w:r>
        <w:rPr>
          <w:highlight w:val="white"/>
        </w:rPr>
        <w:t>es</w:t>
      </w:r>
      <w:r w:rsidR="00D249E2">
        <w:rPr>
          <w:highlight w:val="white"/>
        </w:rPr>
        <w:t xml:space="preserve"> comparing two designs and how to quickly tell if a new design has improved in usability. He recommends </w:t>
      </w:r>
      <w:r>
        <w:rPr>
          <w:highlight w:val="white"/>
        </w:rPr>
        <w:t>giving users tasks,</w:t>
      </w:r>
      <w:r w:rsidR="00D249E2">
        <w:rPr>
          <w:highlight w:val="white"/>
        </w:rPr>
        <w:t xml:space="preserve"> then record how long it takes</w:t>
      </w:r>
      <w:r>
        <w:rPr>
          <w:highlight w:val="white"/>
        </w:rPr>
        <w:t xml:space="preserve"> the</w:t>
      </w:r>
      <w:r w:rsidR="00D249E2">
        <w:rPr>
          <w:highlight w:val="white"/>
        </w:rPr>
        <w:t xml:space="preserve"> user</w:t>
      </w:r>
      <w:r>
        <w:rPr>
          <w:highlight w:val="white"/>
        </w:rPr>
        <w:t>s</w:t>
      </w:r>
      <w:r w:rsidR="00D249E2">
        <w:rPr>
          <w:highlight w:val="white"/>
        </w:rPr>
        <w:t xml:space="preserve"> to complete the task</w:t>
      </w:r>
      <w:r>
        <w:rPr>
          <w:highlight w:val="white"/>
        </w:rPr>
        <w:t>s</w:t>
      </w:r>
      <w:r w:rsidR="00D249E2">
        <w:rPr>
          <w:highlight w:val="white"/>
        </w:rPr>
        <w:t xml:space="preserve">. </w:t>
      </w:r>
    </w:p>
    <w:p w14:paraId="4E48DD30" w14:textId="77777777" w:rsidR="0078602D" w:rsidRPr="00A8597D" w:rsidRDefault="0078602D">
      <w:pPr>
        <w:ind w:firstLine="720"/>
        <w:rPr>
          <w:highlight w:val="white"/>
        </w:rPr>
      </w:pPr>
    </w:p>
    <w:p w14:paraId="0F2774D5" w14:textId="4DAD24EB" w:rsidR="0078602D" w:rsidRDefault="00A8597D" w:rsidP="00327640">
      <w:pPr>
        <w:ind w:firstLine="720"/>
        <w:rPr>
          <w:highlight w:val="white"/>
        </w:rPr>
      </w:pPr>
      <w:r>
        <w:rPr>
          <w:highlight w:val="white"/>
        </w:rPr>
        <w:t xml:space="preserve">A simple metric that can be used to indicate improvement, is to calculate </w:t>
      </w:r>
      <w:commentRangeStart w:id="10"/>
      <w:r w:rsidR="00D249E2">
        <w:rPr>
          <w:highlight w:val="white"/>
        </w:rPr>
        <w:t xml:space="preserve">“how long it takes users to do stuff” for each design. </w:t>
      </w:r>
      <w:r>
        <w:rPr>
          <w:highlight w:val="white"/>
        </w:rPr>
        <w:t>Using the times taken for each task you can add them up and see the</w:t>
      </w:r>
      <w:r w:rsidR="00D249E2">
        <w:rPr>
          <w:highlight w:val="white"/>
        </w:rPr>
        <w:t xml:space="preserve"> time difference</w:t>
      </w:r>
      <w:r>
        <w:rPr>
          <w:highlight w:val="white"/>
        </w:rPr>
        <w:t xml:space="preserve"> between different prototypes</w:t>
      </w:r>
      <w:r w:rsidR="00D249E2">
        <w:rPr>
          <w:highlight w:val="white"/>
        </w:rPr>
        <w:t>. By doing this you get a “usability score” which can tell you</w:t>
      </w:r>
      <w:r>
        <w:rPr>
          <w:highlight w:val="white"/>
        </w:rPr>
        <w:t xml:space="preserve"> the change in</w:t>
      </w:r>
      <w:r w:rsidR="00D249E2">
        <w:rPr>
          <w:highlight w:val="white"/>
        </w:rPr>
        <w:t xml:space="preserve"> usability</w:t>
      </w:r>
      <w:r>
        <w:rPr>
          <w:highlight w:val="white"/>
        </w:rPr>
        <w:t xml:space="preserve"> between designs</w:t>
      </w:r>
      <w:r w:rsidR="00D249E2">
        <w:rPr>
          <w:highlight w:val="white"/>
        </w:rPr>
        <w:t xml:space="preserve">. </w:t>
      </w:r>
      <w:commentRangeEnd w:id="10"/>
      <w:r w:rsidR="00D249E2">
        <w:commentReference w:id="10"/>
      </w:r>
    </w:p>
    <w:p w14:paraId="144A2C08" w14:textId="77777777" w:rsidR="00327640" w:rsidRPr="00A8597D" w:rsidRDefault="00327640" w:rsidP="00327640">
      <w:pPr>
        <w:ind w:firstLine="720"/>
        <w:rPr>
          <w:highlight w:val="white"/>
        </w:rPr>
      </w:pPr>
    </w:p>
    <w:p w14:paraId="34BE6A59" w14:textId="77777777" w:rsidR="003A374E" w:rsidRPr="00171422" w:rsidRDefault="00D249E2" w:rsidP="003A374E">
      <w:pPr>
        <w:spacing w:after="160"/>
        <w:rPr>
          <w:b/>
          <w:sz w:val="28"/>
          <w:szCs w:val="24"/>
        </w:rPr>
      </w:pPr>
      <w:r w:rsidRPr="00171422">
        <w:rPr>
          <w:b/>
          <w:sz w:val="28"/>
          <w:szCs w:val="24"/>
        </w:rPr>
        <w:t>Task Allocation</w:t>
      </w:r>
    </w:p>
    <w:p w14:paraId="6AB6753A" w14:textId="186508D5" w:rsidR="0078602D" w:rsidRPr="00B746D9" w:rsidRDefault="00D249E2" w:rsidP="00E72623">
      <w:pPr>
        <w:spacing w:after="160"/>
        <w:rPr>
          <w:szCs w:val="20"/>
        </w:rPr>
      </w:pPr>
      <w:r>
        <w:rPr>
          <w:sz w:val="20"/>
          <w:szCs w:val="20"/>
        </w:rPr>
        <w:tab/>
      </w:r>
      <w:r w:rsidRPr="00B746D9">
        <w:rPr>
          <w:szCs w:val="20"/>
        </w:rPr>
        <w:t xml:space="preserve">The following table shows the tasks that will be performed throughout the system. Each task will be caused by an action caused by user input or due to an action in the system itself. </w:t>
      </w:r>
    </w:p>
    <w:tbl>
      <w:tblPr>
        <w:tblStyle w:val="a"/>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Pr="00B746D9" w:rsidRDefault="00E72623" w:rsidP="00E72623">
            <w:pPr>
              <w:widowControl w:val="0"/>
              <w:spacing w:line="240" w:lineRule="auto"/>
              <w:rPr>
                <w:sz w:val="16"/>
                <w:szCs w:val="16"/>
              </w:rPr>
            </w:pPr>
            <w:r w:rsidRPr="00B746D9">
              <w:rPr>
                <w:sz w:val="16"/>
                <w:szCs w:val="16"/>
              </w:rPr>
              <w:t>Task</w:t>
            </w:r>
          </w:p>
        </w:tc>
        <w:tc>
          <w:tcPr>
            <w:tcW w:w="992" w:type="dxa"/>
            <w:tcMar>
              <w:top w:w="100" w:type="dxa"/>
              <w:left w:w="100" w:type="dxa"/>
              <w:bottom w:w="100" w:type="dxa"/>
              <w:right w:w="100" w:type="dxa"/>
            </w:tcMar>
          </w:tcPr>
          <w:p w14:paraId="499D465B" w14:textId="77777777" w:rsidR="00E72623" w:rsidRPr="00B746D9" w:rsidRDefault="00E72623" w:rsidP="00E72623">
            <w:pPr>
              <w:widowControl w:val="0"/>
              <w:spacing w:line="240" w:lineRule="auto"/>
              <w:rPr>
                <w:sz w:val="16"/>
                <w:szCs w:val="16"/>
              </w:rPr>
            </w:pPr>
            <w:r w:rsidRPr="00B746D9">
              <w:rPr>
                <w:sz w:val="16"/>
                <w:szCs w:val="16"/>
              </w:rPr>
              <w:t>Mobile</w:t>
            </w:r>
          </w:p>
        </w:tc>
        <w:tc>
          <w:tcPr>
            <w:tcW w:w="993" w:type="dxa"/>
            <w:tcMar>
              <w:top w:w="100" w:type="dxa"/>
              <w:left w:w="100" w:type="dxa"/>
              <w:bottom w:w="100" w:type="dxa"/>
              <w:right w:w="100" w:type="dxa"/>
            </w:tcMar>
          </w:tcPr>
          <w:p w14:paraId="31A0E5F4" w14:textId="77777777" w:rsidR="00E72623" w:rsidRPr="00B746D9" w:rsidRDefault="00E72623" w:rsidP="00E72623">
            <w:pPr>
              <w:widowControl w:val="0"/>
              <w:spacing w:line="240" w:lineRule="auto"/>
              <w:rPr>
                <w:sz w:val="16"/>
                <w:szCs w:val="16"/>
              </w:rPr>
            </w:pPr>
            <w:r w:rsidRPr="00B746D9">
              <w:rPr>
                <w:sz w:val="16"/>
                <w:szCs w:val="16"/>
              </w:rPr>
              <w:t>Desktop</w:t>
            </w:r>
          </w:p>
        </w:tc>
        <w:tc>
          <w:tcPr>
            <w:tcW w:w="992" w:type="dxa"/>
            <w:tcMar>
              <w:top w:w="100" w:type="dxa"/>
              <w:left w:w="100" w:type="dxa"/>
              <w:bottom w:w="100" w:type="dxa"/>
              <w:right w:w="100" w:type="dxa"/>
            </w:tcMar>
          </w:tcPr>
          <w:p w14:paraId="04A293C4" w14:textId="77777777" w:rsidR="00E72623" w:rsidRPr="00B746D9" w:rsidRDefault="00E72623" w:rsidP="00E72623">
            <w:pPr>
              <w:widowControl w:val="0"/>
              <w:spacing w:line="240" w:lineRule="auto"/>
              <w:rPr>
                <w:sz w:val="16"/>
                <w:szCs w:val="16"/>
              </w:rPr>
            </w:pPr>
            <w:r w:rsidRPr="00B746D9">
              <w:rPr>
                <w:sz w:val="16"/>
                <w:szCs w:val="16"/>
              </w:rPr>
              <w:t>Server</w:t>
            </w:r>
          </w:p>
        </w:tc>
        <w:tc>
          <w:tcPr>
            <w:tcW w:w="982" w:type="dxa"/>
            <w:tcMar>
              <w:top w:w="100" w:type="dxa"/>
              <w:left w:w="100" w:type="dxa"/>
              <w:bottom w:w="100" w:type="dxa"/>
              <w:right w:w="100" w:type="dxa"/>
            </w:tcMar>
          </w:tcPr>
          <w:p w14:paraId="6C0B7CAC" w14:textId="77777777" w:rsidR="00E72623" w:rsidRPr="00B746D9" w:rsidRDefault="00E72623" w:rsidP="00E72623">
            <w:pPr>
              <w:widowControl w:val="0"/>
              <w:spacing w:line="240" w:lineRule="auto"/>
              <w:rPr>
                <w:sz w:val="16"/>
                <w:szCs w:val="16"/>
              </w:rPr>
            </w:pPr>
            <w:r w:rsidRPr="00B746D9">
              <w:rPr>
                <w:sz w:val="16"/>
                <w:szCs w:val="16"/>
              </w:rPr>
              <w:t>User</w:t>
            </w:r>
          </w:p>
        </w:tc>
      </w:tr>
      <w:tr w:rsidR="00E72623" w14:paraId="41AD656B" w14:textId="77777777" w:rsidTr="00B746D9">
        <w:trPr>
          <w:trHeight w:val="20"/>
        </w:trPr>
        <w:tc>
          <w:tcPr>
            <w:tcW w:w="7503" w:type="dxa"/>
            <w:tcMar>
              <w:top w:w="100" w:type="dxa"/>
              <w:left w:w="100" w:type="dxa"/>
              <w:bottom w:w="100" w:type="dxa"/>
              <w:right w:w="100" w:type="dxa"/>
            </w:tcMar>
          </w:tcPr>
          <w:p w14:paraId="0D7F1845" w14:textId="77777777" w:rsidR="00E72623" w:rsidRPr="00B746D9" w:rsidRDefault="00E72623" w:rsidP="00E72623">
            <w:pPr>
              <w:widowControl w:val="0"/>
              <w:spacing w:line="240" w:lineRule="auto"/>
              <w:rPr>
                <w:sz w:val="16"/>
                <w:szCs w:val="16"/>
              </w:rPr>
            </w:pPr>
            <w:r w:rsidRPr="00B746D9">
              <w:rPr>
                <w:sz w:val="16"/>
                <w:szCs w:val="16"/>
              </w:rPr>
              <w:lastRenderedPageBreak/>
              <w:t>Look up possible caches</w:t>
            </w:r>
          </w:p>
        </w:tc>
        <w:tc>
          <w:tcPr>
            <w:tcW w:w="992" w:type="dxa"/>
            <w:tcMar>
              <w:top w:w="100" w:type="dxa"/>
              <w:left w:w="100" w:type="dxa"/>
              <w:bottom w:w="100" w:type="dxa"/>
              <w:right w:w="100" w:type="dxa"/>
            </w:tcMar>
          </w:tcPr>
          <w:p w14:paraId="5FD2D3D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616224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0A2E77C2"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3B4FF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79C5757" w14:textId="77777777" w:rsidTr="00B746D9">
        <w:trPr>
          <w:trHeight w:val="20"/>
        </w:trPr>
        <w:tc>
          <w:tcPr>
            <w:tcW w:w="7503" w:type="dxa"/>
            <w:tcMar>
              <w:top w:w="100" w:type="dxa"/>
              <w:left w:w="100" w:type="dxa"/>
              <w:bottom w:w="100" w:type="dxa"/>
              <w:right w:w="100" w:type="dxa"/>
            </w:tcMar>
          </w:tcPr>
          <w:p w14:paraId="34188314" w14:textId="77777777" w:rsidR="00E72623" w:rsidRPr="00B746D9" w:rsidRDefault="00E72623" w:rsidP="00E72623">
            <w:pPr>
              <w:widowControl w:val="0"/>
              <w:spacing w:line="240" w:lineRule="auto"/>
              <w:rPr>
                <w:sz w:val="16"/>
                <w:szCs w:val="16"/>
              </w:rPr>
            </w:pPr>
            <w:r w:rsidRPr="00B746D9">
              <w:rPr>
                <w:sz w:val="16"/>
                <w:szCs w:val="16"/>
              </w:rPr>
              <w:t>Check progress</w:t>
            </w:r>
          </w:p>
        </w:tc>
        <w:tc>
          <w:tcPr>
            <w:tcW w:w="992" w:type="dxa"/>
            <w:tcMar>
              <w:top w:w="100" w:type="dxa"/>
              <w:left w:w="100" w:type="dxa"/>
              <w:bottom w:w="100" w:type="dxa"/>
              <w:right w:w="100" w:type="dxa"/>
            </w:tcMar>
          </w:tcPr>
          <w:p w14:paraId="2B695B8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E8110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8E2C12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E185C5E"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400A5F" w14:textId="77777777" w:rsidTr="00B746D9">
        <w:trPr>
          <w:trHeight w:val="20"/>
        </w:trPr>
        <w:tc>
          <w:tcPr>
            <w:tcW w:w="7503" w:type="dxa"/>
            <w:tcMar>
              <w:top w:w="100" w:type="dxa"/>
              <w:left w:w="100" w:type="dxa"/>
              <w:bottom w:w="100" w:type="dxa"/>
              <w:right w:w="100" w:type="dxa"/>
            </w:tcMar>
          </w:tcPr>
          <w:p w14:paraId="43CF929A" w14:textId="77777777" w:rsidR="00E72623" w:rsidRPr="00B746D9" w:rsidRDefault="00E72623" w:rsidP="00E72623">
            <w:pPr>
              <w:widowControl w:val="0"/>
              <w:spacing w:line="240" w:lineRule="auto"/>
              <w:rPr>
                <w:sz w:val="16"/>
                <w:szCs w:val="16"/>
              </w:rPr>
            </w:pPr>
            <w:r w:rsidRPr="00B746D9">
              <w:rPr>
                <w:sz w:val="16"/>
                <w:szCs w:val="16"/>
              </w:rPr>
              <w:t>Sync data across devices</w:t>
            </w:r>
          </w:p>
        </w:tc>
        <w:tc>
          <w:tcPr>
            <w:tcW w:w="992" w:type="dxa"/>
            <w:tcMar>
              <w:top w:w="100" w:type="dxa"/>
              <w:left w:w="100" w:type="dxa"/>
              <w:bottom w:w="100" w:type="dxa"/>
              <w:right w:w="100" w:type="dxa"/>
            </w:tcMar>
          </w:tcPr>
          <w:p w14:paraId="0D37EA4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52442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4B2A0A5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6DCB60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4AD0E9" w14:textId="77777777" w:rsidTr="00B746D9">
        <w:trPr>
          <w:trHeight w:val="20"/>
        </w:trPr>
        <w:tc>
          <w:tcPr>
            <w:tcW w:w="7503" w:type="dxa"/>
            <w:tcMar>
              <w:top w:w="100" w:type="dxa"/>
              <w:left w:w="100" w:type="dxa"/>
              <w:bottom w:w="100" w:type="dxa"/>
              <w:right w:w="100" w:type="dxa"/>
            </w:tcMar>
          </w:tcPr>
          <w:p w14:paraId="3FDAEAED" w14:textId="77777777" w:rsidR="00E72623" w:rsidRPr="00B746D9" w:rsidRDefault="00E72623" w:rsidP="00E72623">
            <w:pPr>
              <w:widowControl w:val="0"/>
              <w:spacing w:line="240" w:lineRule="auto"/>
              <w:rPr>
                <w:sz w:val="16"/>
                <w:szCs w:val="16"/>
              </w:rPr>
            </w:pPr>
            <w:r w:rsidRPr="00B746D9">
              <w:rPr>
                <w:sz w:val="16"/>
                <w:szCs w:val="16"/>
              </w:rPr>
              <w:t>Store data</w:t>
            </w:r>
          </w:p>
        </w:tc>
        <w:tc>
          <w:tcPr>
            <w:tcW w:w="992" w:type="dxa"/>
            <w:tcMar>
              <w:top w:w="100" w:type="dxa"/>
              <w:left w:w="100" w:type="dxa"/>
              <w:bottom w:w="100" w:type="dxa"/>
              <w:right w:w="100" w:type="dxa"/>
            </w:tcMar>
          </w:tcPr>
          <w:p w14:paraId="4C736F3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7EB17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E6B7202"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B0184A6"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47D7A46F" w14:textId="77777777" w:rsidTr="00B746D9">
        <w:trPr>
          <w:trHeight w:val="20"/>
        </w:trPr>
        <w:tc>
          <w:tcPr>
            <w:tcW w:w="7503" w:type="dxa"/>
            <w:tcMar>
              <w:top w:w="100" w:type="dxa"/>
              <w:left w:w="100" w:type="dxa"/>
              <w:bottom w:w="100" w:type="dxa"/>
              <w:right w:w="100" w:type="dxa"/>
            </w:tcMar>
          </w:tcPr>
          <w:p w14:paraId="353D572F" w14:textId="77777777" w:rsidR="00E72623" w:rsidRPr="00B746D9" w:rsidRDefault="00E72623" w:rsidP="00E72623">
            <w:pPr>
              <w:widowControl w:val="0"/>
              <w:spacing w:line="240" w:lineRule="auto"/>
              <w:rPr>
                <w:sz w:val="16"/>
                <w:szCs w:val="16"/>
              </w:rPr>
            </w:pPr>
            <w:r w:rsidRPr="00B746D9">
              <w:rPr>
                <w:sz w:val="16"/>
                <w:szCs w:val="16"/>
              </w:rPr>
              <w:t>Check map</w:t>
            </w:r>
          </w:p>
        </w:tc>
        <w:tc>
          <w:tcPr>
            <w:tcW w:w="992" w:type="dxa"/>
            <w:tcMar>
              <w:top w:w="100" w:type="dxa"/>
              <w:left w:w="100" w:type="dxa"/>
              <w:bottom w:w="100" w:type="dxa"/>
              <w:right w:w="100" w:type="dxa"/>
            </w:tcMar>
          </w:tcPr>
          <w:p w14:paraId="0D466611"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60C6524C"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350095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082753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Pr="00B746D9" w:rsidRDefault="00E72623" w:rsidP="00E72623">
            <w:pPr>
              <w:widowControl w:val="0"/>
              <w:spacing w:line="240" w:lineRule="auto"/>
              <w:rPr>
                <w:sz w:val="16"/>
                <w:szCs w:val="16"/>
              </w:rPr>
            </w:pPr>
            <w:r w:rsidRPr="00B746D9">
              <w:rPr>
                <w:sz w:val="16"/>
                <w:szCs w:val="16"/>
              </w:rPr>
              <w:t>Review flashcards</w:t>
            </w:r>
          </w:p>
        </w:tc>
        <w:tc>
          <w:tcPr>
            <w:tcW w:w="992" w:type="dxa"/>
            <w:tcMar>
              <w:top w:w="100" w:type="dxa"/>
              <w:left w:w="100" w:type="dxa"/>
              <w:bottom w:w="100" w:type="dxa"/>
              <w:right w:w="100" w:type="dxa"/>
            </w:tcMar>
          </w:tcPr>
          <w:p w14:paraId="4D3EB0C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911D721"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C76F657"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AD52A1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Pr="00B746D9" w:rsidRDefault="00E72623" w:rsidP="00E72623">
            <w:pPr>
              <w:widowControl w:val="0"/>
              <w:spacing w:line="240" w:lineRule="auto"/>
              <w:rPr>
                <w:sz w:val="16"/>
                <w:szCs w:val="16"/>
              </w:rPr>
            </w:pPr>
            <w:r w:rsidRPr="00B746D9">
              <w:rPr>
                <w:sz w:val="16"/>
                <w:szCs w:val="16"/>
              </w:rPr>
              <w:t>Obtain flashcards from cache</w:t>
            </w:r>
          </w:p>
        </w:tc>
        <w:tc>
          <w:tcPr>
            <w:tcW w:w="992" w:type="dxa"/>
            <w:tcMar>
              <w:top w:w="100" w:type="dxa"/>
              <w:left w:w="100" w:type="dxa"/>
              <w:bottom w:w="100" w:type="dxa"/>
              <w:right w:w="100" w:type="dxa"/>
            </w:tcMar>
          </w:tcPr>
          <w:p w14:paraId="5B6CD39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8FD1FA3"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21B3B8BD"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06C2DC57"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Pr="00B746D9" w:rsidRDefault="00E72623" w:rsidP="00E72623">
            <w:pPr>
              <w:widowControl w:val="0"/>
              <w:spacing w:line="240" w:lineRule="auto"/>
              <w:rPr>
                <w:sz w:val="16"/>
                <w:szCs w:val="16"/>
              </w:rPr>
            </w:pPr>
            <w:r w:rsidRPr="00B746D9">
              <w:rPr>
                <w:sz w:val="16"/>
                <w:szCs w:val="16"/>
              </w:rPr>
              <w:t>Obtain experience points from cache</w:t>
            </w:r>
          </w:p>
        </w:tc>
        <w:tc>
          <w:tcPr>
            <w:tcW w:w="992" w:type="dxa"/>
            <w:tcMar>
              <w:top w:w="100" w:type="dxa"/>
              <w:left w:w="100" w:type="dxa"/>
              <w:bottom w:w="100" w:type="dxa"/>
              <w:right w:w="100" w:type="dxa"/>
            </w:tcMar>
          </w:tcPr>
          <w:p w14:paraId="2138657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B9A6D4A"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3E5F738B"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6EE076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29A20886" w14:textId="77777777" w:rsidTr="00B746D9">
        <w:trPr>
          <w:trHeight w:val="202"/>
        </w:trPr>
        <w:tc>
          <w:tcPr>
            <w:tcW w:w="7503" w:type="dxa"/>
            <w:tcMar>
              <w:top w:w="100" w:type="dxa"/>
              <w:left w:w="100" w:type="dxa"/>
              <w:bottom w:w="100" w:type="dxa"/>
              <w:right w:w="100" w:type="dxa"/>
            </w:tcMar>
          </w:tcPr>
          <w:p w14:paraId="10E1B846" w14:textId="77777777" w:rsidR="00E72623" w:rsidRPr="00B746D9" w:rsidRDefault="00E72623" w:rsidP="00E72623">
            <w:pPr>
              <w:widowControl w:val="0"/>
              <w:spacing w:line="240" w:lineRule="auto"/>
              <w:rPr>
                <w:sz w:val="16"/>
                <w:szCs w:val="16"/>
              </w:rPr>
            </w:pPr>
            <w:r w:rsidRPr="00B746D9">
              <w:rPr>
                <w:sz w:val="16"/>
                <w:szCs w:val="16"/>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11B95EDD"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0F78EDCC"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2D4776B7" w14:textId="1A668B16" w:rsidR="00E72623" w:rsidRPr="00B746D9" w:rsidRDefault="00E72623" w:rsidP="00E72623">
            <w:pPr>
              <w:widowControl w:val="0"/>
              <w:spacing w:line="240" w:lineRule="auto"/>
              <w:rPr>
                <w:sz w:val="16"/>
                <w:szCs w:val="16"/>
              </w:rPr>
            </w:pPr>
            <w:r w:rsidRPr="00B746D9">
              <w:rPr>
                <w:sz w:val="16"/>
                <w:szCs w:val="16"/>
              </w:rPr>
              <w:t>No</w:t>
            </w:r>
          </w:p>
        </w:tc>
      </w:tr>
      <w:tr w:rsidR="00E72623" w14:paraId="51B2BAF3" w14:textId="77777777" w:rsidTr="00B746D9">
        <w:trPr>
          <w:trHeight w:val="53"/>
        </w:trPr>
        <w:tc>
          <w:tcPr>
            <w:tcW w:w="7503" w:type="dxa"/>
            <w:tcMar>
              <w:top w:w="100" w:type="dxa"/>
              <w:left w:w="100" w:type="dxa"/>
              <w:bottom w:w="100" w:type="dxa"/>
              <w:right w:w="100" w:type="dxa"/>
            </w:tcMar>
          </w:tcPr>
          <w:p w14:paraId="482DBF71" w14:textId="77777777" w:rsidR="00E72623" w:rsidRPr="00B746D9" w:rsidRDefault="00E72623" w:rsidP="00E72623">
            <w:pPr>
              <w:widowControl w:val="0"/>
              <w:spacing w:line="240" w:lineRule="auto"/>
              <w:rPr>
                <w:sz w:val="16"/>
                <w:szCs w:val="16"/>
              </w:rPr>
            </w:pPr>
            <w:r w:rsidRPr="00B746D9">
              <w:rPr>
                <w:sz w:val="16"/>
                <w:szCs w:val="16"/>
              </w:rPr>
              <w:t>Sign in/Create account</w:t>
            </w:r>
          </w:p>
        </w:tc>
        <w:tc>
          <w:tcPr>
            <w:tcW w:w="992" w:type="dxa"/>
            <w:tcMar>
              <w:top w:w="100" w:type="dxa"/>
              <w:left w:w="100" w:type="dxa"/>
              <w:bottom w:w="100" w:type="dxa"/>
              <w:right w:w="100" w:type="dxa"/>
            </w:tcMar>
          </w:tcPr>
          <w:p w14:paraId="1E1625D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2B5C5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278D5B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10ACD6A2"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Pr="00B746D9" w:rsidRDefault="00E72623" w:rsidP="00E72623">
            <w:pPr>
              <w:widowControl w:val="0"/>
              <w:spacing w:line="240" w:lineRule="auto"/>
              <w:rPr>
                <w:sz w:val="16"/>
                <w:szCs w:val="16"/>
              </w:rPr>
            </w:pPr>
            <w:r w:rsidRPr="00B746D9">
              <w:rPr>
                <w:sz w:val="16"/>
                <w:szCs w:val="16"/>
              </w:rPr>
              <w:t>Create/edit account info</w:t>
            </w:r>
          </w:p>
        </w:tc>
        <w:tc>
          <w:tcPr>
            <w:tcW w:w="992" w:type="dxa"/>
            <w:tcMar>
              <w:top w:w="100" w:type="dxa"/>
              <w:left w:w="100" w:type="dxa"/>
              <w:bottom w:w="100" w:type="dxa"/>
              <w:right w:w="100" w:type="dxa"/>
            </w:tcMar>
          </w:tcPr>
          <w:p w14:paraId="2B89C50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F576C56"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7E4093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4241707F"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Pr="00B746D9" w:rsidRDefault="00E72623" w:rsidP="00E72623">
            <w:pPr>
              <w:widowControl w:val="0"/>
              <w:spacing w:line="240" w:lineRule="auto"/>
              <w:rPr>
                <w:sz w:val="16"/>
                <w:szCs w:val="16"/>
              </w:rPr>
            </w:pPr>
            <w:r w:rsidRPr="00B746D9">
              <w:rPr>
                <w:sz w:val="16"/>
                <w:szCs w:val="16"/>
              </w:rPr>
              <w:t>Change display language</w:t>
            </w:r>
          </w:p>
        </w:tc>
        <w:tc>
          <w:tcPr>
            <w:tcW w:w="992" w:type="dxa"/>
            <w:tcMar>
              <w:top w:w="100" w:type="dxa"/>
              <w:left w:w="100" w:type="dxa"/>
              <w:bottom w:w="100" w:type="dxa"/>
              <w:right w:w="100" w:type="dxa"/>
            </w:tcMar>
          </w:tcPr>
          <w:p w14:paraId="30DEFC2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57D2A54"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5DCDCC8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2B5199"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Pr="00B746D9" w:rsidRDefault="00E72623" w:rsidP="00E72623">
            <w:pPr>
              <w:widowControl w:val="0"/>
              <w:spacing w:line="240" w:lineRule="auto"/>
              <w:rPr>
                <w:sz w:val="16"/>
                <w:szCs w:val="16"/>
              </w:rPr>
            </w:pPr>
            <w:r w:rsidRPr="00B746D9">
              <w:rPr>
                <w:sz w:val="16"/>
                <w:szCs w:val="16"/>
              </w:rPr>
              <w:t>Change learning language</w:t>
            </w:r>
          </w:p>
        </w:tc>
        <w:tc>
          <w:tcPr>
            <w:tcW w:w="992" w:type="dxa"/>
            <w:tcMar>
              <w:top w:w="100" w:type="dxa"/>
              <w:left w:w="100" w:type="dxa"/>
              <w:bottom w:w="100" w:type="dxa"/>
              <w:right w:w="100" w:type="dxa"/>
            </w:tcMar>
          </w:tcPr>
          <w:p w14:paraId="022B23C6"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4C081D9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6E64590A"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9F7765" w14:textId="326A7352" w:rsidR="00E72623" w:rsidRPr="00B746D9" w:rsidRDefault="00E72623" w:rsidP="00E72623">
            <w:pPr>
              <w:widowControl w:val="0"/>
              <w:spacing w:line="240" w:lineRule="auto"/>
              <w:rPr>
                <w:sz w:val="16"/>
                <w:szCs w:val="16"/>
              </w:rPr>
            </w:pPr>
            <w:r w:rsidRPr="00B746D9">
              <w:rPr>
                <w:sz w:val="16"/>
                <w:szCs w:val="16"/>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Pr="00B746D9" w:rsidRDefault="00E72623" w:rsidP="00E72623">
            <w:pPr>
              <w:widowControl w:val="0"/>
              <w:spacing w:line="240" w:lineRule="auto"/>
              <w:rPr>
                <w:sz w:val="16"/>
                <w:szCs w:val="16"/>
              </w:rPr>
            </w:pPr>
            <w:r w:rsidRPr="00B746D9">
              <w:rPr>
                <w:sz w:val="16"/>
                <w:szCs w:val="16"/>
                <w:lang w:val="en-GB"/>
              </w:rPr>
              <w:t>Authorise</w:t>
            </w:r>
            <w:r w:rsidRPr="00B746D9">
              <w:rPr>
                <w:sz w:val="16"/>
                <w:szCs w:val="16"/>
              </w:rPr>
              <w:t xml:space="preserve"> account/sign in</w:t>
            </w:r>
          </w:p>
        </w:tc>
        <w:tc>
          <w:tcPr>
            <w:tcW w:w="992" w:type="dxa"/>
            <w:tcMar>
              <w:top w:w="100" w:type="dxa"/>
              <w:left w:w="100" w:type="dxa"/>
              <w:bottom w:w="100" w:type="dxa"/>
              <w:right w:w="100" w:type="dxa"/>
            </w:tcMar>
          </w:tcPr>
          <w:p w14:paraId="49840D96"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6A0A10C7"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1F32819B"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FA2CC94"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Pr="00B746D9" w:rsidRDefault="00E72623" w:rsidP="00E72623">
            <w:pPr>
              <w:widowControl w:val="0"/>
              <w:spacing w:line="240" w:lineRule="auto"/>
              <w:rPr>
                <w:sz w:val="16"/>
                <w:szCs w:val="16"/>
              </w:rPr>
            </w:pPr>
            <w:r w:rsidRPr="00B746D9">
              <w:rPr>
                <w:sz w:val="16"/>
                <w:szCs w:val="16"/>
              </w:rPr>
              <w:t>View map</w:t>
            </w:r>
          </w:p>
        </w:tc>
        <w:tc>
          <w:tcPr>
            <w:tcW w:w="992" w:type="dxa"/>
            <w:tcMar>
              <w:top w:w="100" w:type="dxa"/>
              <w:left w:w="100" w:type="dxa"/>
              <w:bottom w:w="100" w:type="dxa"/>
              <w:right w:w="100" w:type="dxa"/>
            </w:tcMar>
          </w:tcPr>
          <w:p w14:paraId="11A07E2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513C06F"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1CA333E"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751CD85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Pr="00B746D9" w:rsidRDefault="00E72623" w:rsidP="00E72623">
            <w:pPr>
              <w:widowControl w:val="0"/>
              <w:spacing w:line="240" w:lineRule="auto"/>
              <w:rPr>
                <w:sz w:val="16"/>
                <w:szCs w:val="16"/>
              </w:rPr>
            </w:pPr>
            <w:r w:rsidRPr="00B746D9">
              <w:rPr>
                <w:sz w:val="16"/>
                <w:szCs w:val="16"/>
              </w:rPr>
              <w:t>Skip flashcard</w:t>
            </w:r>
          </w:p>
        </w:tc>
        <w:tc>
          <w:tcPr>
            <w:tcW w:w="992" w:type="dxa"/>
            <w:tcMar>
              <w:top w:w="100" w:type="dxa"/>
              <w:left w:w="100" w:type="dxa"/>
              <w:bottom w:w="100" w:type="dxa"/>
              <w:right w:w="100" w:type="dxa"/>
            </w:tcMar>
          </w:tcPr>
          <w:p w14:paraId="48697FEA"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125CFFF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14D5476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55221B7B" w14:textId="77777777" w:rsidR="00E72623" w:rsidRPr="00B746D9" w:rsidRDefault="00E72623" w:rsidP="00E72623">
            <w:pPr>
              <w:widowControl w:val="0"/>
              <w:spacing w:line="240" w:lineRule="auto"/>
              <w:rPr>
                <w:sz w:val="16"/>
                <w:szCs w:val="16"/>
              </w:rPr>
            </w:pPr>
            <w:r w:rsidRPr="00B746D9">
              <w:rPr>
                <w:sz w:val="16"/>
                <w:szCs w:val="16"/>
              </w:rPr>
              <w:t>Yes</w:t>
            </w:r>
          </w:p>
        </w:tc>
      </w:tr>
    </w:tbl>
    <w:p w14:paraId="0284F966" w14:textId="47A58EC0" w:rsidR="000260C0" w:rsidRDefault="000260C0" w:rsidP="000260C0">
      <w:pPr>
        <w:spacing w:after="160"/>
        <w:rPr>
          <w:sz w:val="20"/>
          <w:szCs w:val="20"/>
        </w:rPr>
      </w:pPr>
      <w:r>
        <w:rPr>
          <w:b/>
          <w:sz w:val="24"/>
          <w:szCs w:val="24"/>
        </w:rPr>
        <w:t>Potential Issues</w:t>
      </w:r>
    </w:p>
    <w:p w14:paraId="0A2DF6CF" w14:textId="6962CEA4" w:rsidR="000260C0" w:rsidRPr="00B746D9" w:rsidRDefault="000260C0" w:rsidP="00FE06A4">
      <w:pPr>
        <w:spacing w:after="160"/>
        <w:ind w:firstLine="720"/>
      </w:pPr>
      <w:r w:rsidRPr="00B746D9">
        <w:t>The app could have a variety of accessibility issues. There are different types of disabilities</w:t>
      </w:r>
      <w:r w:rsidR="00171422">
        <w:t>,</w:t>
      </w:r>
      <w:r w:rsidRPr="00B746D9">
        <w:t xml:space="preserve"> many </w:t>
      </w:r>
      <w:r w:rsidR="00171422">
        <w:t>can make</w:t>
      </w:r>
      <w:r w:rsidRPr="00B746D9">
        <w:t xml:space="preserve"> "small screens"</w:t>
      </w:r>
      <w:r w:rsidR="00171422">
        <w:t xml:space="preserve"> harder to use</w:t>
      </w:r>
      <w:r w:rsidRPr="00B746D9">
        <w:t xml:space="preserve">, </w:t>
      </w:r>
      <w:r w:rsidR="00171422">
        <w:t>e.g.</w:t>
      </w:r>
      <w:r w:rsidRPr="00B746D9">
        <w:t xml:space="preserve"> partial blindness. In this case the user would prefer a</w:t>
      </w:r>
      <w:r w:rsidR="00171422">
        <w:t xml:space="preserve"> device with a</w:t>
      </w:r>
      <w:r w:rsidRPr="00B746D9">
        <w:t xml:space="preserve"> large</w:t>
      </w:r>
      <w:r w:rsidR="00171422">
        <w:t xml:space="preserve"> screen</w:t>
      </w:r>
      <w:r w:rsidRPr="00B746D9">
        <w:t xml:space="preserve">. </w:t>
      </w:r>
      <w:r w:rsidR="00171422">
        <w:t>I</w:t>
      </w:r>
      <w:r w:rsidRPr="00B746D9">
        <w:t>f this app is not</w:t>
      </w:r>
      <w:r w:rsidRPr="00B746D9">
        <w:rPr>
          <w:lang w:val="en-GB"/>
        </w:rPr>
        <w:t xml:space="preserve"> optimised</w:t>
      </w:r>
      <w:r w:rsidR="00171422">
        <w:t xml:space="preserve"> for accessibility, e.g. </w:t>
      </w:r>
      <w:r w:rsidRPr="00B746D9">
        <w:t xml:space="preserve">buttons or text </w:t>
      </w:r>
      <w:r w:rsidR="00171422">
        <w:t>are</w:t>
      </w:r>
      <w:r w:rsidRPr="00B746D9">
        <w:t xml:space="preserve"> small</w:t>
      </w:r>
      <w:r w:rsidR="00171422">
        <w:t>,</w:t>
      </w:r>
      <w:r w:rsidRPr="00B746D9">
        <w:t xml:space="preserve"> then the user </w:t>
      </w:r>
      <w:r w:rsidR="00171422">
        <w:t>will find it harder to use</w:t>
      </w:r>
      <w:r w:rsidRPr="00B746D9">
        <w:t>.</w:t>
      </w:r>
      <w:r w:rsidR="00FE06A4" w:rsidRPr="00B746D9">
        <w:t xml:space="preserve"> </w:t>
      </w:r>
      <w:r w:rsidR="00171422">
        <w:t>U</w:t>
      </w:r>
      <w:r w:rsidR="00FE06A4" w:rsidRPr="00B746D9">
        <w:t>ser</w:t>
      </w:r>
      <w:r w:rsidR="00171422">
        <w:t>s</w:t>
      </w:r>
      <w:r w:rsidR="00FE06A4" w:rsidRPr="00B746D9">
        <w:t xml:space="preserve"> will </w:t>
      </w:r>
      <w:r w:rsidR="00171422">
        <w:t>use</w:t>
      </w:r>
      <w:r w:rsidR="00FE06A4" w:rsidRPr="00B746D9">
        <w:t xml:space="preserve"> the mobi</w:t>
      </w:r>
      <w:r w:rsidR="00171422">
        <w:t xml:space="preserve">le app outside which could have </w:t>
      </w:r>
      <w:r w:rsidR="00FE06A4" w:rsidRPr="00B746D9">
        <w:t>environmental issue</w:t>
      </w:r>
      <w:r w:rsidR="00171422">
        <w:t>s. G</w:t>
      </w:r>
      <w:r w:rsidR="00FE06A4" w:rsidRPr="00B746D9">
        <w:t xml:space="preserve">lare could affect </w:t>
      </w:r>
      <w:r w:rsidR="00171422">
        <w:t>seeing</w:t>
      </w:r>
      <w:r w:rsidR="00FE06A4" w:rsidRPr="00B746D9">
        <w:t xml:space="preserve"> the screen</w:t>
      </w:r>
      <w:r w:rsidR="00171422">
        <w:t>, so t</w:t>
      </w:r>
      <w:r w:rsidR="00FE06A4" w:rsidRPr="00B746D9">
        <w:t xml:space="preserve">his may affect the </w:t>
      </w:r>
      <w:r w:rsidR="00171422">
        <w:t xml:space="preserve">brightness of the </w:t>
      </w:r>
      <w:r w:rsidR="00171422" w:rsidRPr="00B746D9">
        <w:t>color</w:t>
      </w:r>
      <w:r w:rsidR="00FE06A4" w:rsidRPr="00B746D9">
        <w:t xml:space="preserve"> scheme.</w:t>
      </w:r>
      <w:r w:rsidR="00B746D9">
        <w:t xml:space="preserve"> </w:t>
      </w:r>
      <w:r w:rsidR="00171422">
        <w:t xml:space="preserve">Also, </w:t>
      </w:r>
      <w:r w:rsidR="00B746D9">
        <w:t xml:space="preserve">not everyone in the UK has access to 3G and roaming services. This could affect how users obtain caches. </w:t>
      </w:r>
    </w:p>
    <w:p w14:paraId="2907510D" w14:textId="5FAE50E7" w:rsidR="00FE06A4" w:rsidRPr="00171422" w:rsidRDefault="00D249E2" w:rsidP="00946D01">
      <w:pPr>
        <w:spacing w:after="160"/>
        <w:rPr>
          <w:b/>
          <w:sz w:val="28"/>
          <w:szCs w:val="24"/>
        </w:rPr>
      </w:pPr>
      <w:r w:rsidRPr="00171422">
        <w:rPr>
          <w:b/>
          <w:sz w:val="28"/>
          <w:szCs w:val="24"/>
        </w:rPr>
        <w:t>Initial Interface Specification</w:t>
      </w:r>
    </w:p>
    <w:p w14:paraId="59DE11ED" w14:textId="2365D009" w:rsidR="00946D01" w:rsidRDefault="002F0889">
      <w:pPr>
        <w:spacing w:after="160"/>
        <w:rPr>
          <w:b/>
          <w:sz w:val="24"/>
          <w:szCs w:val="24"/>
        </w:rPr>
      </w:pPr>
      <w:r>
        <w:rPr>
          <w:b/>
          <w:sz w:val="24"/>
          <w:szCs w:val="24"/>
        </w:rPr>
        <w:t>H</w:t>
      </w:r>
      <w:r w:rsidR="00946D01">
        <w:rPr>
          <w:b/>
          <w:sz w:val="24"/>
          <w:szCs w:val="24"/>
        </w:rPr>
        <w:t>ow the System Works</w:t>
      </w:r>
    </w:p>
    <w:p w14:paraId="3CF1F004" w14:textId="3E346E56" w:rsidR="00154166" w:rsidRDefault="00D249E2" w:rsidP="00154166">
      <w:pPr>
        <w:spacing w:after="160"/>
      </w:pPr>
      <w:r>
        <w:tab/>
      </w:r>
      <w:r w:rsidR="00154166">
        <w:t xml:space="preserve">The mobile designs are for Android devices </w:t>
      </w:r>
      <w:r w:rsidR="00946D01">
        <w:t>therefore</w:t>
      </w:r>
      <w:r w:rsidR="00154166">
        <w:t xml:space="preserve"> the user</w:t>
      </w:r>
      <w:r w:rsidR="002F0889">
        <w:t xml:space="preserve"> can navigate with</w:t>
      </w:r>
      <w:r w:rsidR="00154166">
        <w:t xml:space="preserve"> the back, </w:t>
      </w:r>
      <w:r w:rsidR="002F0889">
        <w:t>home</w:t>
      </w:r>
      <w:r w:rsidR="00154166">
        <w:t xml:space="preserve"> a</w:t>
      </w:r>
      <w:r w:rsidR="002F0889">
        <w:t>nd switch app buttons that come</w:t>
      </w:r>
      <w:r w:rsidR="00154166">
        <w:t xml:space="preserve"> with Android. </w:t>
      </w:r>
    </w:p>
    <w:p w14:paraId="289199A1" w14:textId="6E7B87DF" w:rsidR="00154166" w:rsidRDefault="00154166" w:rsidP="00154166">
      <w:pPr>
        <w:spacing w:after="160"/>
        <w:rPr>
          <w:b/>
        </w:rPr>
      </w:pPr>
      <w:r>
        <w:tab/>
        <w:t xml:space="preserve">The first thing the user must do on either version is to register an account </w:t>
      </w:r>
      <w:r w:rsidR="002F0889">
        <w:t>then</w:t>
      </w:r>
      <w:r>
        <w:t xml:space="preserve"> sign in. Once they </w:t>
      </w:r>
      <w:r w:rsidR="002F0889">
        <w:t>sign</w:t>
      </w:r>
      <w:r>
        <w:t xml:space="preserve"> in they will be</w:t>
      </w:r>
      <w:r w:rsidR="002F0889">
        <w:t xml:space="preserve"> t</w:t>
      </w:r>
      <w:r>
        <w:t>aken to the home page (mobile) or to the find decks page (desktop).</w:t>
      </w:r>
      <w:r w:rsidR="00946D01" w:rsidRPr="00946D01">
        <w:t xml:space="preserve"> </w:t>
      </w:r>
    </w:p>
    <w:p w14:paraId="74BF7699" w14:textId="776A9DB5" w:rsidR="00154166" w:rsidRDefault="00154166" w:rsidP="00154166">
      <w:pPr>
        <w:spacing w:after="160"/>
      </w:pPr>
      <w:r>
        <w:rPr>
          <w:b/>
        </w:rPr>
        <w:tab/>
      </w:r>
      <w:r w:rsidR="002F0889">
        <w:t>T</w:t>
      </w:r>
      <w:r>
        <w:t>he home page</w:t>
      </w:r>
      <w:r w:rsidR="002F0889">
        <w:t xml:space="preserve"> shows the main functions to the user</w:t>
      </w:r>
      <w:r>
        <w:t xml:space="preserve">. </w:t>
      </w:r>
      <w:r w:rsidR="002F0889">
        <w:t>The t</w:t>
      </w:r>
      <w:r>
        <w:t>hree main options here</w:t>
      </w:r>
      <w:r w:rsidR="002F0889">
        <w:t xml:space="preserve"> </w:t>
      </w:r>
      <w:r w:rsidR="00946D01">
        <w:t>are</w:t>
      </w:r>
      <w:r w:rsidR="002F0889">
        <w:t>,</w:t>
      </w:r>
      <w:r w:rsidR="00946D01">
        <w:t xml:space="preserve"> </w:t>
      </w:r>
      <w:r w:rsidR="002F0889">
        <w:t xml:space="preserve">study, </w:t>
      </w:r>
      <w:r>
        <w:t xml:space="preserve">find decks and </w:t>
      </w:r>
      <w:r w:rsidR="002F0889">
        <w:t>view</w:t>
      </w:r>
      <w:r>
        <w:t xml:space="preserve"> map. If the user clicks on </w:t>
      </w:r>
      <w:r w:rsidR="002F0889">
        <w:t>“</w:t>
      </w:r>
      <w:r>
        <w:t>study</w:t>
      </w:r>
      <w:r w:rsidR="002F0889">
        <w:t>”</w:t>
      </w:r>
      <w:r>
        <w:t>, then they will</w:t>
      </w:r>
      <w:r w:rsidR="002F0889">
        <w:t xml:space="preserve"> move</w:t>
      </w:r>
      <w:r>
        <w:t xml:space="preserve"> to a page that list</w:t>
      </w:r>
      <w:r w:rsidR="002F0889">
        <w:t>s</w:t>
      </w:r>
      <w:r>
        <w:t xml:space="preserve"> decks that they have already found. </w:t>
      </w:r>
    </w:p>
    <w:p w14:paraId="7035C5DD" w14:textId="2834D903" w:rsidR="00154166" w:rsidRPr="00995882" w:rsidRDefault="00154166" w:rsidP="00154166">
      <w:pPr>
        <w:spacing w:after="160"/>
        <w:ind w:firstLine="720"/>
      </w:pPr>
      <w:r>
        <w:t xml:space="preserve">From the study decks page, the user </w:t>
      </w:r>
      <w:r w:rsidR="00B00FEF">
        <w:t xml:space="preserve">can </w:t>
      </w:r>
      <w:r>
        <w:t xml:space="preserve">click </w:t>
      </w:r>
      <w:r w:rsidR="00B00FEF">
        <w:t xml:space="preserve">a deck and </w:t>
      </w:r>
      <w:r>
        <w:t xml:space="preserve">begin studying. </w:t>
      </w:r>
      <w:r w:rsidR="002A154E">
        <w:rPr>
          <w:rFonts w:hint="eastAsia"/>
        </w:rPr>
        <w:t>H</w:t>
      </w:r>
      <w:r>
        <w:t xml:space="preserve">ere they will see a sentence in their target language, attempt to read and understand it, then will click “Show back” to display the back of the </w:t>
      </w:r>
      <w:r w:rsidR="002A154E" w:rsidRPr="002A154E">
        <w:t>flash</w:t>
      </w:r>
      <w:r>
        <w:t>card</w:t>
      </w:r>
      <w:r w:rsidR="002A154E">
        <w:t xml:space="preserve"> which shows</w:t>
      </w:r>
      <w:r>
        <w:t xml:space="preserve"> </w:t>
      </w:r>
      <w:r w:rsidR="002A154E">
        <w:t xml:space="preserve">the translation, </w:t>
      </w:r>
      <w:r>
        <w:t xml:space="preserve">meaning of the words in the sentence </w:t>
      </w:r>
      <w:r w:rsidR="002A154E">
        <w:t>and a</w:t>
      </w:r>
      <w:r>
        <w:t xml:space="preserve">ny other notes. They then grade themselves </w:t>
      </w:r>
      <w:r w:rsidR="002A154E">
        <w:t>and move on to the next card</w:t>
      </w:r>
      <w:r>
        <w:t>. They will continue this process until they have run out of cards to learn for today</w:t>
      </w:r>
      <w:r w:rsidR="002A154E">
        <w:t>, or go back</w:t>
      </w:r>
      <w:r>
        <w:t xml:space="preserve">. </w:t>
      </w:r>
    </w:p>
    <w:p w14:paraId="59F499E8" w14:textId="5168A7A8" w:rsidR="00154166" w:rsidRPr="00CC0D16" w:rsidRDefault="00154166" w:rsidP="00154166">
      <w:pPr>
        <w:spacing w:after="160"/>
      </w:pPr>
      <w:r>
        <w:rPr>
          <w:b/>
        </w:rPr>
        <w:tab/>
      </w:r>
      <w:r w:rsidR="002A154E">
        <w:t>Clicking the</w:t>
      </w:r>
      <w:r w:rsidRPr="00CC0D16">
        <w:t xml:space="preserve"> “Find decks” option, </w:t>
      </w:r>
      <w:r w:rsidR="002A154E">
        <w:t>users</w:t>
      </w:r>
      <w:r w:rsidRPr="00CC0D16">
        <w:t xml:space="preserve"> will be taken to a list of </w:t>
      </w:r>
      <w:r w:rsidR="002A154E">
        <w:t>flashcards</w:t>
      </w:r>
      <w:r w:rsidRPr="00CC0D16">
        <w:t xml:space="preserve"> that are close to them. This will </w:t>
      </w:r>
      <w:r w:rsidR="00A636BE">
        <w:t>show some decks and they can find more by</w:t>
      </w:r>
      <w:r w:rsidRPr="00CC0D16">
        <w:t xml:space="preserve"> click</w:t>
      </w:r>
      <w:r w:rsidR="00A636BE">
        <w:t xml:space="preserve">ing </w:t>
      </w:r>
      <w:r w:rsidRPr="00CC0D16">
        <w:t xml:space="preserve">map at the bottom of the list. </w:t>
      </w:r>
      <w:r w:rsidR="00A636BE">
        <w:t>If they click a deck, then</w:t>
      </w:r>
      <w:r w:rsidRPr="00CC0D16">
        <w:t xml:space="preserve"> they will be taken to </w:t>
      </w:r>
      <w:r w:rsidR="0020183A" w:rsidRPr="00CC0D16">
        <w:t>a</w:t>
      </w:r>
      <w:r w:rsidRPr="00CC0D16">
        <w:t xml:space="preserve"> </w:t>
      </w:r>
      <w:r w:rsidR="00A636BE">
        <w:t>unique</w:t>
      </w:r>
      <w:r w:rsidRPr="00CC0D16">
        <w:t xml:space="preserve"> page for that deck. </w:t>
      </w:r>
    </w:p>
    <w:p w14:paraId="17C14568" w14:textId="1358B844" w:rsidR="00154166" w:rsidRDefault="00154166" w:rsidP="00154166">
      <w:pPr>
        <w:spacing w:after="160"/>
      </w:pPr>
      <w:r>
        <w:rPr>
          <w:b/>
        </w:rPr>
        <w:tab/>
      </w:r>
      <w:r>
        <w:t xml:space="preserve">If the user clicks “View Map”, they will be taken to the map so that they can view the locations of </w:t>
      </w:r>
      <w:r w:rsidR="00A636BE">
        <w:t>all</w:t>
      </w:r>
      <w:r>
        <w:t xml:space="preserve"> flashcard decks.</w:t>
      </w:r>
    </w:p>
    <w:p w14:paraId="6C905E60" w14:textId="66F02CE0" w:rsidR="00154166" w:rsidRDefault="00154166" w:rsidP="00154166">
      <w:pPr>
        <w:spacing w:after="160"/>
        <w:rPr>
          <w:b/>
          <w:sz w:val="24"/>
          <w:szCs w:val="24"/>
        </w:rPr>
      </w:pPr>
      <w:r>
        <w:tab/>
        <w:t xml:space="preserve">If the user clicks the chart at the top of the application, they will be taken to </w:t>
      </w:r>
      <w:r w:rsidR="00C26FA2">
        <w:t>a</w:t>
      </w:r>
      <w:r>
        <w:t xml:space="preserve"> progress page. If they click </w:t>
      </w:r>
      <w:r w:rsidR="00C26FA2">
        <w:t>the sync button</w:t>
      </w:r>
      <w:r>
        <w:t xml:space="preserve">, a sync window will appear and sync the users’ progress with the server. If the user clicks </w:t>
      </w:r>
      <w:r w:rsidR="00C26FA2">
        <w:t>the</w:t>
      </w:r>
      <w:r>
        <w:t xml:space="preserve"> languages</w:t>
      </w:r>
      <w:r w:rsidR="00C26FA2">
        <w:t xml:space="preserve"> button, then </w:t>
      </w:r>
      <w:r>
        <w:t xml:space="preserve">the user will be taken to their language settings. </w:t>
      </w:r>
    </w:p>
    <w:p w14:paraId="171131A9" w14:textId="2A1C29B5" w:rsidR="00A94847" w:rsidRDefault="00A94847" w:rsidP="00A94847">
      <w:pPr>
        <w:spacing w:after="160"/>
        <w:ind w:firstLine="720"/>
      </w:pPr>
      <w:r w:rsidRPr="008C1672">
        <w:t>The desktop version includes features for experienced users</w:t>
      </w:r>
      <w:r w:rsidR="00C26FA2">
        <w:t xml:space="preserve"> e.g.</w:t>
      </w:r>
      <w:r w:rsidRPr="008C1672">
        <w:t xml:space="preserve"> </w:t>
      </w:r>
      <w:r w:rsidR="00C26FA2">
        <w:t xml:space="preserve">keyboard </w:t>
      </w:r>
      <w:r w:rsidRPr="008C1672">
        <w:t>shortcuts. “-“, “+” and “scroll wheel” can be used to control the map</w:t>
      </w:r>
      <w:r w:rsidR="00C26FA2">
        <w:t xml:space="preserve">, and </w:t>
      </w:r>
      <w:r w:rsidRPr="008C1672">
        <w:t xml:space="preserve">CTRL+Z </w:t>
      </w:r>
      <w:r w:rsidR="00C26FA2">
        <w:t>can be used to undo a learning a flashcard.</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00D45D48" w14:textId="50E931F9" w:rsidR="0078602D" w:rsidRDefault="00154166" w:rsidP="00C26FA2">
      <w:pPr>
        <w:spacing w:after="160"/>
        <w:ind w:firstLine="720"/>
        <w:rPr>
          <w:b/>
          <w:sz w:val="28"/>
          <w:szCs w:val="28"/>
        </w:rPr>
      </w:pPr>
      <w:r>
        <w:t>The below site map gives a</w:t>
      </w:r>
      <w:r w:rsidR="00C26FA2">
        <w:t xml:space="preserve">n </w:t>
      </w:r>
      <w:r>
        <w:t xml:space="preserve">overview </w:t>
      </w:r>
      <w:r w:rsidR="00C26FA2">
        <w:t>of</w:t>
      </w:r>
      <w:r>
        <w:t xml:space="preserve"> </w:t>
      </w:r>
      <w:r w:rsidR="00C26FA2">
        <w:t>the applications navigation</w:t>
      </w:r>
      <w:r>
        <w:t>. Each page on the 3rd layer can be accessed by each other on desktop</w:t>
      </w:r>
      <w:r w:rsidR="00C26FA2">
        <w:t>,</w:t>
      </w:r>
      <w:r>
        <w:t xml:space="preserve"> whereas the mobile version</w:t>
      </w:r>
      <w:r w:rsidR="00C26FA2">
        <w:t xml:space="preserve"> </w:t>
      </w:r>
      <w:r>
        <w:t>makes use of the built-in Android “back” button to go back to previous page</w:t>
      </w:r>
      <w:r w:rsidR="00C26FA2">
        <w:t>s</w:t>
      </w:r>
      <w:r>
        <w:t>.</w:t>
      </w:r>
      <w:r w:rsidR="00D249E2">
        <w:rPr>
          <w:b/>
          <w:sz w:val="24"/>
          <w:szCs w:val="24"/>
        </w:rPr>
        <w:tab/>
      </w:r>
      <w:r w:rsidR="00D249E2">
        <w:rPr>
          <w:noProof/>
          <w:lang w:val="en-GB" w:eastAsia="en-GB"/>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2DBA4C93" w14:textId="0EB33C33" w:rsidR="00706837" w:rsidRPr="00A94847" w:rsidRDefault="00946D01">
      <w:pPr>
        <w:spacing w:after="160"/>
        <w:rPr>
          <w:b/>
          <w:sz w:val="28"/>
          <w:szCs w:val="28"/>
        </w:rPr>
      </w:pPr>
      <w:r w:rsidRPr="00A94847">
        <w:rPr>
          <w:noProof/>
          <w:sz w:val="28"/>
          <w:szCs w:val="28"/>
          <w:lang w:val="en-GB" w:eastAsia="en-GB"/>
        </w:rPr>
        <mc:AlternateContent>
          <mc:Choice Requires="wps">
            <w:drawing>
              <wp:anchor distT="0" distB="0" distL="114300" distR="114300" simplePos="0" relativeHeight="251644416" behindDoc="0" locked="0" layoutInCell="1" allowOverlap="1" wp14:anchorId="6A0C6FE5" wp14:editId="19EEEF9A">
                <wp:simplePos x="0" y="0"/>
                <wp:positionH relativeFrom="column">
                  <wp:posOffset>3800475</wp:posOffset>
                </wp:positionH>
                <wp:positionV relativeFrom="paragraph">
                  <wp:posOffset>12700</wp:posOffset>
                </wp:positionV>
                <wp:extent cx="3105150" cy="2466975"/>
                <wp:effectExtent l="0" t="0" r="19050" b="28575"/>
                <wp:wrapNone/>
                <wp:docPr id="10" name="テキスト ボックス 10"/>
                <wp:cNvGraphicFramePr/>
                <a:graphic xmlns:a="http://schemas.openxmlformats.org/drawingml/2006/main">
                  <a:graphicData uri="http://schemas.microsoft.com/office/word/2010/wordprocessingShape">
                    <wps:wsp>
                      <wps:cNvSpPr txBox="1"/>
                      <wps:spPr>
                        <a:xfrm>
                          <a:off x="0" y="0"/>
                          <a:ext cx="3105150" cy="2466975"/>
                        </a:xfrm>
                        <a:prstGeom prst="rect">
                          <a:avLst/>
                        </a:prstGeom>
                        <a:solidFill>
                          <a:schemeClr val="lt1"/>
                        </a:solidFill>
                        <a:ln w="6350">
                          <a:solidFill>
                            <a:prstClr val="black"/>
                          </a:solidFill>
                        </a:ln>
                      </wps:spPr>
                      <wps:txbx>
                        <w:txbxContent>
                          <w:p w14:paraId="256EFB2C" w14:textId="4F62AF66" w:rsidR="001B333E" w:rsidRPr="005C51DA" w:rsidRDefault="001B333E"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T</w:t>
                            </w:r>
                            <w:r w:rsidRPr="001C7231">
                              <w:rPr>
                                <w:rFonts w:eastAsia="MS PGothic"/>
                                <w:shd w:val="clear" w:color="auto" w:fill="FFFFFF"/>
                              </w:rPr>
                              <w:t xml:space="preserve">he system </w:t>
                            </w:r>
                            <w:r>
                              <w:rPr>
                                <w:rFonts w:eastAsia="MS PGothic"/>
                                <w:shd w:val="clear" w:color="auto" w:fill="FFFFFF"/>
                              </w:rPr>
                              <w:t>will therefore</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w:t>
                            </w:r>
                            <w:r>
                              <w:rPr>
                                <w:rFonts w:eastAsia="MS PGothic"/>
                                <w:shd w:val="clear" w:color="auto" w:fill="FFFFFF"/>
                              </w:rPr>
                              <w:t>y represent cache locations on the</w:t>
                            </w:r>
                            <w:r w:rsidRPr="001C7231">
                              <w:rPr>
                                <w:rFonts w:eastAsia="MS PGothic"/>
                                <w:shd w:val="clear" w:color="auto" w:fill="FFFFFF"/>
                              </w:rPr>
                              <w:t xml:space="preserve"> map, ticks for confirmation, graphs for progress</w:t>
                            </w:r>
                            <w:r>
                              <w:rPr>
                                <w:rFonts w:eastAsia="MS PGothic"/>
                                <w:shd w:val="clear" w:color="auto" w:fill="FFFFFF"/>
                              </w:rPr>
                              <w:t xml:space="preserve"> etc</w:t>
                            </w:r>
                            <w:r w:rsidRPr="001C7231">
                              <w:rPr>
                                <w:rFonts w:eastAsia="MS PGothic"/>
                                <w:shd w:val="clear" w:color="auto" w:fill="FFFFFF"/>
                              </w:rPr>
                              <w:t>. These images should be easy to understand for the user</w:t>
                            </w:r>
                            <w:r>
                              <w:rPr>
                                <w:rFonts w:eastAsia="MS PGothic"/>
                                <w:shd w:val="clear" w:color="auto" w:fill="FFFFFF"/>
                              </w:rPr>
                              <w:t>.</w:t>
                            </w:r>
                          </w:p>
                          <w:p w14:paraId="1C1528DB" w14:textId="597BC74E" w:rsidR="001B333E" w:rsidRPr="001C7231" w:rsidRDefault="001B333E"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1pt;width:244.5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" fillcolor="white [3201]" strokeweight=".5pt">
                <v:textbox>
                  <w:txbxContent>
                    <w:p w14:paraId="256EFB2C" w14:textId="4F62AF66" w:rsidR="001B333E" w:rsidRPr="005C51DA" w:rsidRDefault="001B333E"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T</w:t>
                      </w:r>
                      <w:r w:rsidRPr="001C7231">
                        <w:rPr>
                          <w:rFonts w:eastAsia="MS PGothic"/>
                          <w:shd w:val="clear" w:color="auto" w:fill="FFFFFF"/>
                        </w:rPr>
                        <w:t xml:space="preserve">he system </w:t>
                      </w:r>
                      <w:r>
                        <w:rPr>
                          <w:rFonts w:eastAsia="MS PGothic"/>
                          <w:shd w:val="clear" w:color="auto" w:fill="FFFFFF"/>
                        </w:rPr>
                        <w:t>will therefore</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w:t>
                      </w:r>
                      <w:r>
                        <w:rPr>
                          <w:rFonts w:eastAsia="MS PGothic"/>
                          <w:shd w:val="clear" w:color="auto" w:fill="FFFFFF"/>
                        </w:rPr>
                        <w:t>y represent cache locations on the</w:t>
                      </w:r>
                      <w:r w:rsidRPr="001C7231">
                        <w:rPr>
                          <w:rFonts w:eastAsia="MS PGothic"/>
                          <w:shd w:val="clear" w:color="auto" w:fill="FFFFFF"/>
                        </w:rPr>
                        <w:t xml:space="preserve"> map, ticks for confirmation, graphs for progress</w:t>
                      </w:r>
                      <w:r>
                        <w:rPr>
                          <w:rFonts w:eastAsia="MS PGothic"/>
                          <w:shd w:val="clear" w:color="auto" w:fill="FFFFFF"/>
                        </w:rPr>
                        <w:t xml:space="preserve"> etc</w:t>
                      </w:r>
                      <w:r w:rsidRPr="001C7231">
                        <w:rPr>
                          <w:rFonts w:eastAsia="MS PGothic"/>
                          <w:shd w:val="clear" w:color="auto" w:fill="FFFFFF"/>
                        </w:rPr>
                        <w:t>. These images should be easy to understand for the user</w:t>
                      </w:r>
                      <w:r>
                        <w:rPr>
                          <w:rFonts w:eastAsia="MS PGothic"/>
                          <w:shd w:val="clear" w:color="auto" w:fill="FFFFFF"/>
                        </w:rPr>
                        <w:t>.</w:t>
                      </w:r>
                    </w:p>
                    <w:p w14:paraId="1C1528DB" w14:textId="597BC74E" w:rsidR="001B333E" w:rsidRPr="001C7231" w:rsidRDefault="001B333E"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 xml:space="preserve">ireframe of Main </w:t>
      </w:r>
      <w:commentRangeStart w:id="11"/>
      <w:r w:rsidR="00FB6F8C" w:rsidRPr="00A94847">
        <w:rPr>
          <w:b/>
          <w:sz w:val="28"/>
          <w:szCs w:val="28"/>
        </w:rPr>
        <w:t>Components</w:t>
      </w:r>
      <w:commentRangeEnd w:id="11"/>
      <w:r w:rsidR="00676E5E">
        <w:rPr>
          <w:rStyle w:val="CommentReference"/>
        </w:rPr>
        <w:commentReference w:id="11"/>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07E26C8B" w14:textId="23AC7583" w:rsidR="007E3534" w:rsidRDefault="00676E5E" w:rsidP="00676E5E">
      <w:pPr>
        <w:spacing w:after="160"/>
        <w:rPr>
          <w:sz w:val="20"/>
          <w:szCs w:val="20"/>
        </w:rPr>
      </w:pPr>
      <w:r w:rsidRPr="00FB6F8C">
        <w:rPr>
          <w:b/>
          <w:bCs/>
          <w:noProof/>
          <w:lang w:val="en-GB" w:eastAsia="en-GB"/>
        </w:rPr>
        <mc:AlternateContent>
          <mc:Choice Requires="wps">
            <w:drawing>
              <wp:anchor distT="0" distB="0" distL="114300" distR="114300" simplePos="0" relativeHeight="251646464" behindDoc="0" locked="0" layoutInCell="1" allowOverlap="1" wp14:anchorId="012B2D75" wp14:editId="3766C2A4">
                <wp:simplePos x="0" y="0"/>
                <wp:positionH relativeFrom="column">
                  <wp:posOffset>3505200</wp:posOffset>
                </wp:positionH>
                <wp:positionV relativeFrom="paragraph">
                  <wp:posOffset>1972946</wp:posOffset>
                </wp:positionV>
                <wp:extent cx="3467100" cy="1219200"/>
                <wp:effectExtent l="0" t="0" r="19050" b="19050"/>
                <wp:wrapNone/>
                <wp:docPr id="11" name="テキスト ボックス 11"/>
                <wp:cNvGraphicFramePr/>
                <a:graphic xmlns:a="http://schemas.openxmlformats.org/drawingml/2006/main">
                  <a:graphicData uri="http://schemas.microsoft.com/office/word/2010/wordprocessingShape">
                    <wps:wsp>
                      <wps:cNvSpPr txBox="1"/>
                      <wps:spPr>
                        <a:xfrm>
                          <a:off x="0" y="0"/>
                          <a:ext cx="3467100" cy="1219200"/>
                        </a:xfrm>
                        <a:prstGeom prst="rect">
                          <a:avLst/>
                        </a:prstGeom>
                        <a:solidFill>
                          <a:schemeClr val="lt1"/>
                        </a:solidFill>
                        <a:ln w="6350">
                          <a:solidFill>
                            <a:prstClr val="black"/>
                          </a:solidFill>
                        </a:ln>
                      </wps:spPr>
                      <wps:txbx>
                        <w:txbxContent>
                          <w:p w14:paraId="4E818CF6" w14:textId="5D7D9B8A" w:rsidR="001B333E" w:rsidRDefault="001B333E" w:rsidP="00FB6F8C">
                            <w:r>
                              <w:rPr>
                                <w:shd w:val="clear" w:color="auto" w:fill="FFFFFF"/>
                              </w:rPr>
                              <w:t xml:space="preserve">The Android User Experience Team (n.d., para 7) also observe that using “short phrases with simple words” is important as “people are likely to skip sentences if they’re long.” This is a simple rule but is important to remember when writing explanations, button names, and content.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76pt;margin-top:155.35pt;width:273pt;height:9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" fillcolor="white [3201]" strokeweight=".5pt">
                <v:textbox>
                  <w:txbxContent>
                    <w:p w14:paraId="4E818CF6" w14:textId="5D7D9B8A" w:rsidR="001B333E" w:rsidRDefault="001B333E" w:rsidP="00FB6F8C">
                      <w:r>
                        <w:rPr>
                          <w:shd w:val="clear" w:color="auto" w:fill="FFFFFF"/>
                        </w:rPr>
                        <w:t xml:space="preserve">The Android User Experience Team (n.d., para 7) also observe that using “short phrases with simple words” is important as “people are likely to skip sentences if they’re long.” This is a simple rule but is important to remember when writing explanations, button names, and content. </w:t>
                      </w:r>
                    </w:p>
                  </w:txbxContent>
                </v:textbox>
              </v:shape>
            </w:pict>
          </mc:Fallback>
        </mc:AlternateContent>
      </w:r>
      <w:r w:rsidR="00C26FA2">
        <w:rPr>
          <w:b/>
          <w:bCs/>
          <w:noProof/>
          <w:u w:val="single"/>
          <w:lang w:val="en-GB" w:eastAsia="en-GB"/>
        </w:rPr>
        <mc:AlternateContent>
          <mc:Choice Requires="wps">
            <w:drawing>
              <wp:anchor distT="0" distB="0" distL="114300" distR="114300" simplePos="0" relativeHeight="251698688" behindDoc="0" locked="0" layoutInCell="1" allowOverlap="1" wp14:anchorId="1411FE16" wp14:editId="6287CAA3">
                <wp:simplePos x="0" y="0"/>
                <wp:positionH relativeFrom="column">
                  <wp:posOffset>123825</wp:posOffset>
                </wp:positionH>
                <wp:positionV relativeFrom="paragraph">
                  <wp:posOffset>3849370</wp:posOffset>
                </wp:positionV>
                <wp:extent cx="5781675" cy="676275"/>
                <wp:effectExtent l="0" t="0" r="28575" b="28575"/>
                <wp:wrapNone/>
                <wp:docPr id="18" name="テキスト ボックス 18"/>
                <wp:cNvGraphicFramePr/>
                <a:graphic xmlns:a="http://schemas.openxmlformats.org/drawingml/2006/main">
                  <a:graphicData uri="http://schemas.microsoft.com/office/word/2010/wordprocessingShape">
                    <wps:wsp>
                      <wps:cNvSpPr txBox="1"/>
                      <wps:spPr>
                        <a:xfrm>
                          <a:off x="0" y="0"/>
                          <a:ext cx="5781675" cy="676275"/>
                        </a:xfrm>
                        <a:prstGeom prst="rect">
                          <a:avLst/>
                        </a:prstGeom>
                        <a:solidFill>
                          <a:schemeClr val="lt1"/>
                        </a:solidFill>
                        <a:ln w="6350">
                          <a:solidFill>
                            <a:prstClr val="black"/>
                          </a:solidFill>
                        </a:ln>
                      </wps:spPr>
                      <wps:txbx>
                        <w:txbxContent>
                          <w:p w14:paraId="262BD9C9" w14:textId="0B146EA2" w:rsidR="001B333E" w:rsidRPr="009C0BD0" w:rsidRDefault="001B333E" w:rsidP="00FB6F8C">
                            <w:pPr>
                              <w:rPr>
                                <w:lang w:val="en-GB"/>
                              </w:rPr>
                            </w:pPr>
                            <w:r>
                              <w:rPr>
                                <w:shd w:val="clear" w:color="auto" w:fill="FFFFFF"/>
                                <w:lang w:val="en-GB"/>
                              </w:rPr>
                              <w:t>Lots of different apps use buttons or linked text to navigate between screens. Here, both text and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9.75pt;margin-top:303.1pt;width:455.25pt;height:53.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" fillcolor="white [3201]" strokeweight=".5pt">
                <v:textbox>
                  <w:txbxContent>
                    <w:p w14:paraId="262BD9C9" w14:textId="0B146EA2" w:rsidR="001B333E" w:rsidRPr="009C0BD0" w:rsidRDefault="001B333E" w:rsidP="00FB6F8C">
                      <w:pPr>
                        <w:rPr>
                          <w:lang w:val="en-GB"/>
                        </w:rPr>
                      </w:pPr>
                      <w:r>
                        <w:rPr>
                          <w:shd w:val="clear" w:color="auto" w:fill="FFFFFF"/>
                          <w:lang w:val="en-GB"/>
                        </w:rPr>
                        <w:t>Lots of different apps use buttons or linked text to navigate between screens. Here, both text and buttons will take the user to the next page. This means that, whatever the user is used to, their instinct will get them where they want to be.</w:t>
                      </w:r>
                    </w:p>
                  </w:txbxContent>
                </v:textbox>
              </v:shape>
            </w:pict>
          </mc:Fallback>
        </mc:AlternateContent>
      </w:r>
      <w:r w:rsidR="00FB6F8C" w:rsidRPr="00FB6F8C">
        <w:rPr>
          <w:b/>
          <w:bCs/>
          <w:noProof/>
          <w:lang w:val="en-GB" w:eastAsia="en-GB"/>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lang w:val="en-GB" w:eastAsia="en-GB"/>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lang w:val="en-GB" w:eastAsia="en-GB"/>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561B76"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lang w:val="en-GB" w:eastAsia="en-GB"/>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p>
    <w:p w14:paraId="4E3DDFB0" w14:textId="77777777" w:rsidR="008A0D7D" w:rsidRDefault="008A0D7D" w:rsidP="007E3534">
      <w:pPr>
        <w:spacing w:after="160"/>
        <w:ind w:firstLine="720"/>
      </w:pPr>
    </w:p>
    <w:p w14:paraId="4959617B" w14:textId="77777777" w:rsidR="008A0D7D" w:rsidRDefault="008A0D7D" w:rsidP="007E3534">
      <w:pPr>
        <w:spacing w:after="160"/>
        <w:ind w:firstLine="720"/>
      </w:pPr>
    </w:p>
    <w:p w14:paraId="5D6EECA2" w14:textId="2C456FB6" w:rsidR="00FD4BC1" w:rsidRPr="0020183A" w:rsidRDefault="0020183A" w:rsidP="0020183A">
      <w:pPr>
        <w:spacing w:after="160"/>
        <w:ind w:firstLine="720"/>
      </w:pPr>
      <w:r>
        <w:t>T</w:t>
      </w:r>
      <w:r w:rsidR="00E65AC3">
        <w:rPr>
          <w:rFonts w:hint="eastAsia"/>
        </w:rPr>
        <w:t xml:space="preserve">he </w:t>
      </w:r>
      <w:r w:rsidR="00E65AC3" w:rsidRPr="00E65AC3">
        <w:t>mobile app for android use</w:t>
      </w:r>
      <w:r>
        <w:t>s</w:t>
      </w:r>
      <w:r w:rsidR="00E65AC3" w:rsidRPr="00E65AC3">
        <w:t xml:space="preserve"> </w:t>
      </w:r>
      <w:r w:rsidR="00E65AC3">
        <w:t>A</w:t>
      </w:r>
      <w:r>
        <w:t>ndroid‘s “Roboto Medium“ font. T</w:t>
      </w:r>
      <w:r w:rsidR="00E65AC3">
        <w:t>he desktop version use</w:t>
      </w:r>
      <w:r>
        <w:t>s</w:t>
      </w:r>
      <w:r w:rsidR="00E65AC3">
        <w:t xml:space="preserve"> </w:t>
      </w:r>
      <w:r>
        <w:t>M</w:t>
      </w:r>
      <w:r w:rsidR="00E65AC3">
        <w:t xml:space="preserve">icrosoft’s “Microsoft Sans Serif” font. All text will </w:t>
      </w:r>
      <w:r>
        <w:t xml:space="preserve">be a </w:t>
      </w:r>
      <w:r w:rsidR="00E65AC3">
        <w:t>readable size (no lower than size 14), titles and button labels will be larger to make them stand out more.</w:t>
      </w:r>
    </w:p>
    <w:p w14:paraId="01E28E8A" w14:textId="1A85E411" w:rsidR="00A94847" w:rsidRPr="00A94847" w:rsidRDefault="0020183A">
      <w:pPr>
        <w:spacing w:after="160"/>
        <w:rPr>
          <w:b/>
          <w:sz w:val="24"/>
          <w:szCs w:val="24"/>
          <w:u w:val="single"/>
        </w:rPr>
      </w:pPr>
      <w:r w:rsidRPr="00374B49">
        <w:rPr>
          <w:noProof/>
          <w:sz w:val="20"/>
          <w:szCs w:val="20"/>
          <w:lang w:val="en-GB" w:eastAsia="en-GB"/>
        </w:rPr>
        <mc:AlternateContent>
          <mc:Choice Requires="wps">
            <w:drawing>
              <wp:anchor distT="0" distB="0" distL="114300" distR="114300" simplePos="0" relativeHeight="251699712" behindDoc="0" locked="0" layoutInCell="1" allowOverlap="1" wp14:anchorId="1ED01121" wp14:editId="4A97B9C7">
                <wp:simplePos x="0" y="0"/>
                <wp:positionH relativeFrom="column">
                  <wp:posOffset>-252374</wp:posOffset>
                </wp:positionH>
                <wp:positionV relativeFrom="paragraph">
                  <wp:posOffset>312217</wp:posOffset>
                </wp:positionV>
                <wp:extent cx="2838450" cy="1762963"/>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450" cy="1762963"/>
                        </a:xfrm>
                        <a:prstGeom prst="rect">
                          <a:avLst/>
                        </a:prstGeom>
                        <a:solidFill>
                          <a:schemeClr val="lt1"/>
                        </a:solidFill>
                        <a:ln w="6350">
                          <a:solidFill>
                            <a:prstClr val="black"/>
                          </a:solidFill>
                        </a:ln>
                      </wps:spPr>
                      <wps:txbx>
                        <w:txbxContent>
                          <w:p w14:paraId="1DCCE0DB" w14:textId="559E9A0C" w:rsidR="001B333E" w:rsidRPr="00D02EC0" w:rsidRDefault="001B333E"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sentence. Each language has methods for explaining its pronunciation so this will be included to aid users.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85pt;margin-top:24.6pt;width:223.5pt;height:138.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" fillcolor="white [3201]" strokeweight=".5pt">
                <v:textbox>
                  <w:txbxContent>
                    <w:p w14:paraId="1DCCE0DB" w14:textId="559E9A0C" w:rsidR="001B333E" w:rsidRPr="00D02EC0" w:rsidRDefault="001B333E"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sentence. Each language has methods for explaining its pronunciation so this will be included to aid users. By including this, we increase our accessibility and allow for a wider audience. </w:t>
                      </w:r>
                    </w:p>
                  </w:txbxContent>
                </v:textbox>
              </v:shape>
            </w:pict>
          </mc:Fallback>
        </mc:AlternateContent>
      </w:r>
      <w:r w:rsidR="00A94847">
        <w:rPr>
          <w:b/>
          <w:sz w:val="24"/>
          <w:szCs w:val="24"/>
          <w:u w:val="single"/>
        </w:rPr>
        <w:t>Example of Studying a Flashcard (Front and Back)</w:t>
      </w:r>
    </w:p>
    <w:p w14:paraId="2497BAD2" w14:textId="74C090F4" w:rsidR="00955B66" w:rsidRDefault="00374B49">
      <w:pPr>
        <w:spacing w:after="160"/>
        <w:rPr>
          <w:sz w:val="20"/>
          <w:szCs w:val="20"/>
        </w:rPr>
      </w:pPr>
      <w:r>
        <w:rPr>
          <w:noProof/>
          <w:sz w:val="20"/>
          <w:szCs w:val="20"/>
          <w:lang w:val="en-GB" w:eastAsia="en-GB"/>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val="en-GB" w:eastAsia="en-GB"/>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val="en-GB" w:eastAsia="en-GB"/>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val="en-GB" w:eastAsia="en-GB"/>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143" behindDoc="0" locked="0" layoutInCell="1" allowOverlap="1" wp14:anchorId="18D701B3" wp14:editId="46FDAFC2">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E8CE0" id="_x0000_t32" coordsize="21600,21600" o:spt="32" o:oned="t" path="m,l21600,21600e" filled="f">
                <v:path arrowok="t" fillok="f" o:connecttype="none"/>
                <o:lock v:ext="edit" shapetype="t"/>
              </v:shapetype>
              <v:shape id="直線矢印コネクタ 67" o:spid="_x0000_s1026" type="#_x0000_t32" style="position:absolute;margin-left:201.1pt;margin-top:14.65pt;width:116.35pt;height:45.2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27672DE" w:rsidR="00955B66" w:rsidRDefault="00955B66">
      <w:pPr>
        <w:spacing w:after="160"/>
        <w:rPr>
          <w:sz w:val="20"/>
          <w:szCs w:val="20"/>
        </w:rPr>
      </w:pPr>
    </w:p>
    <w:p w14:paraId="1DF4E00A" w14:textId="28D49488" w:rsidR="00955B66" w:rsidRDefault="0020183A">
      <w:pPr>
        <w:spacing w:after="160"/>
        <w:rPr>
          <w:sz w:val="20"/>
          <w:szCs w:val="20"/>
        </w:rPr>
      </w:pPr>
      <w:r>
        <w:rPr>
          <w:b/>
          <w:bCs/>
          <w:noProof/>
          <w:u w:val="single"/>
          <w:lang w:val="en-GB" w:eastAsia="en-GB"/>
        </w:rPr>
        <mc:AlternateContent>
          <mc:Choice Requires="wps">
            <w:drawing>
              <wp:anchor distT="0" distB="0" distL="114300" distR="114300" simplePos="0" relativeHeight="251656704" behindDoc="0" locked="0" layoutInCell="1" allowOverlap="1" wp14:anchorId="74574C19" wp14:editId="1FAF8DBF">
                <wp:simplePos x="0" y="0"/>
                <wp:positionH relativeFrom="column">
                  <wp:posOffset>3178454</wp:posOffset>
                </wp:positionH>
                <wp:positionV relativeFrom="paragraph">
                  <wp:posOffset>117678</wp:posOffset>
                </wp:positionV>
                <wp:extent cx="3633470" cy="811987"/>
                <wp:effectExtent l="0" t="0" r="24130" b="26670"/>
                <wp:wrapNone/>
                <wp:docPr id="26" name="テキスト ボックス 26"/>
                <wp:cNvGraphicFramePr/>
                <a:graphic xmlns:a="http://schemas.openxmlformats.org/drawingml/2006/main">
                  <a:graphicData uri="http://schemas.microsoft.com/office/word/2010/wordprocessingShape">
                    <wps:wsp>
                      <wps:cNvSpPr txBox="1"/>
                      <wps:spPr>
                        <a:xfrm>
                          <a:off x="0" y="0"/>
                          <a:ext cx="3633470" cy="811987"/>
                        </a:xfrm>
                        <a:prstGeom prst="rect">
                          <a:avLst/>
                        </a:prstGeom>
                        <a:solidFill>
                          <a:schemeClr val="lt1"/>
                        </a:solidFill>
                        <a:ln w="6350">
                          <a:solidFill>
                            <a:prstClr val="black"/>
                          </a:solidFill>
                        </a:ln>
                      </wps:spPr>
                      <wps:txbx>
                        <w:txbxContent>
                          <w:p w14:paraId="3EA4B2B4" w14:textId="79FB8D21" w:rsidR="001B333E" w:rsidRPr="00D02EC0" w:rsidRDefault="001B333E" w:rsidP="000E2B12">
                            <w:pPr>
                              <w:rPr>
                                <w:lang w:val="en-GB"/>
                              </w:rPr>
                            </w:pPr>
                            <w:r>
                              <w:rPr>
                                <w:rFonts w:hint="eastAsia"/>
                                <w:lang w:val="en-GB"/>
                              </w:rPr>
                              <w:t>S</w:t>
                            </w:r>
                            <w:r>
                              <w:rPr>
                                <w:lang w:val="en-GB"/>
                              </w:rPr>
                              <w:t>imple, large and clearly labelled buttons so that the user knows what each one. When the “Show Back” button is pressed, the back of the card is displayed.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0" type="#_x0000_t202" style="position:absolute;margin-left:250.25pt;margin-top:9.25pt;width:286.1pt;height:63.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" fillcolor="white [3201]" strokeweight=".5pt">
                <v:textbox>
                  <w:txbxContent>
                    <w:p w14:paraId="3EA4B2B4" w14:textId="79FB8D21" w:rsidR="001B333E" w:rsidRPr="00D02EC0" w:rsidRDefault="001B333E" w:rsidP="000E2B12">
                      <w:pPr>
                        <w:rPr>
                          <w:lang w:val="en-GB"/>
                        </w:rPr>
                      </w:pPr>
                      <w:r>
                        <w:rPr>
                          <w:rFonts w:hint="eastAsia"/>
                          <w:lang w:val="en-GB"/>
                        </w:rPr>
                        <w:t>S</w:t>
                      </w:r>
                      <w:r>
                        <w:rPr>
                          <w:lang w:val="en-GB"/>
                        </w:rPr>
                        <w:t>imple, large and clearly labelled buttons so that the user knows what each one. When the “Show Back” button is pressed, the back of the card is displayed. “Skip” will move the user on to the next sentence.</w:t>
                      </w:r>
                    </w:p>
                  </w:txbxContent>
                </v:textbox>
              </v:shape>
            </w:pict>
          </mc:Fallback>
        </mc:AlternateContent>
      </w:r>
      <w:r>
        <w:rPr>
          <w:b/>
          <w:bCs/>
          <w:noProof/>
          <w:u w:val="single"/>
          <w:lang w:val="en-GB" w:eastAsia="en-GB"/>
        </w:rPr>
        <mc:AlternateContent>
          <mc:Choice Requires="wps">
            <w:drawing>
              <wp:anchor distT="0" distB="0" distL="114300" distR="114300" simplePos="0" relativeHeight="251660800" behindDoc="0" locked="0" layoutInCell="1" allowOverlap="1" wp14:anchorId="76CD9F91" wp14:editId="7E52F427">
                <wp:simplePos x="0" y="0"/>
                <wp:positionH relativeFrom="column">
                  <wp:posOffset>515722</wp:posOffset>
                </wp:positionH>
                <wp:positionV relativeFrom="paragraph">
                  <wp:posOffset>7950</wp:posOffset>
                </wp:positionV>
                <wp:extent cx="2472867" cy="647700"/>
                <wp:effectExtent l="0" t="0" r="22860" b="19050"/>
                <wp:wrapNone/>
                <wp:docPr id="68" name="テキスト ボックス 68"/>
                <wp:cNvGraphicFramePr/>
                <a:graphic xmlns:a="http://schemas.openxmlformats.org/drawingml/2006/main">
                  <a:graphicData uri="http://schemas.microsoft.com/office/word/2010/wordprocessingShape">
                    <wps:wsp>
                      <wps:cNvSpPr txBox="1"/>
                      <wps:spPr>
                        <a:xfrm>
                          <a:off x="0" y="0"/>
                          <a:ext cx="2472867" cy="647700"/>
                        </a:xfrm>
                        <a:prstGeom prst="rect">
                          <a:avLst/>
                        </a:prstGeom>
                        <a:solidFill>
                          <a:schemeClr val="lt1"/>
                        </a:solidFill>
                        <a:ln w="6350">
                          <a:solidFill>
                            <a:prstClr val="black"/>
                          </a:solidFill>
                        </a:ln>
                      </wps:spPr>
                      <wps:txbx>
                        <w:txbxContent>
                          <w:p w14:paraId="53975687" w14:textId="6D05ED8B" w:rsidR="001B333E" w:rsidRPr="00D02EC0" w:rsidRDefault="001B333E" w:rsidP="005C51DA">
                            <w:pPr>
                              <w:rPr>
                                <w:lang w:val="en-GB"/>
                              </w:rPr>
                            </w:pPr>
                            <w:r>
                              <w:rPr>
                                <w:lang w:val="en-GB"/>
                              </w:rPr>
                              <w:t xml:space="preserve">These top three buttons and the title are kept the same through every page in the </w:t>
                            </w:r>
                            <w:r w:rsidRPr="00382ED7">
                              <w:rPr>
                                <w:b/>
                                <w:lang w:val="en-GB"/>
                              </w:rPr>
                              <w:t>mobile</w:t>
                            </w:r>
                            <w:r>
                              <w:rPr>
                                <w:lang w:val="en-GB"/>
                              </w:rPr>
                              <w:t xml:space="preserve"> application. </w:t>
                            </w:r>
                          </w:p>
                          <w:p w14:paraId="0EA612AB" w14:textId="61C4BD19" w:rsidR="001B333E" w:rsidRPr="005C51DA" w:rsidRDefault="001B333E"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1" type="#_x0000_t202" style="position:absolute;margin-left:40.6pt;margin-top:.65pt;width:194.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" fillcolor="white [3201]" strokeweight=".5pt">
                <v:textbox>
                  <w:txbxContent>
                    <w:p w14:paraId="53975687" w14:textId="6D05ED8B" w:rsidR="001B333E" w:rsidRPr="00D02EC0" w:rsidRDefault="001B333E" w:rsidP="005C51DA">
                      <w:pPr>
                        <w:rPr>
                          <w:lang w:val="en-GB"/>
                        </w:rPr>
                      </w:pPr>
                      <w:r>
                        <w:rPr>
                          <w:lang w:val="en-GB"/>
                        </w:rPr>
                        <w:t xml:space="preserve">These top three buttons and the title are kept the same through every page in the </w:t>
                      </w:r>
                      <w:r w:rsidRPr="00382ED7">
                        <w:rPr>
                          <w:b/>
                          <w:lang w:val="en-GB"/>
                        </w:rPr>
                        <w:t>mobile</w:t>
                      </w:r>
                      <w:r>
                        <w:rPr>
                          <w:lang w:val="en-GB"/>
                        </w:rPr>
                        <w:t xml:space="preserve"> application. </w:t>
                      </w:r>
                    </w:p>
                    <w:p w14:paraId="0EA612AB" w14:textId="61C4BD19" w:rsidR="001B333E" w:rsidRPr="005C51DA" w:rsidRDefault="001B333E" w:rsidP="005C51DA">
                      <w:pPr>
                        <w:rPr>
                          <w:lang w:val="en-GB"/>
                        </w:rPr>
                      </w:pP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val="en-GB" w:eastAsia="en-GB"/>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b/>
          <w:sz w:val="24"/>
          <w:szCs w:val="24"/>
          <w:u w:val="single"/>
        </w:rPr>
      </w:pPr>
    </w:p>
    <w:p w14:paraId="49E97B08" w14:textId="62E34740" w:rsidR="00955B66" w:rsidRDefault="0020183A">
      <w:pPr>
        <w:spacing w:after="160"/>
        <w:rPr>
          <w:sz w:val="20"/>
          <w:szCs w:val="20"/>
        </w:rPr>
      </w:pPr>
      <w:r w:rsidRPr="00EB3EB3">
        <w:rPr>
          <w:b/>
          <w:noProof/>
          <w:lang w:val="en-GB" w:eastAsia="en-GB"/>
        </w:rPr>
        <mc:AlternateContent>
          <mc:Choice Requires="wps">
            <w:drawing>
              <wp:anchor distT="0" distB="0" distL="114300" distR="114300" simplePos="0" relativeHeight="251662848" behindDoc="0" locked="0" layoutInCell="1" allowOverlap="1" wp14:anchorId="5D146747" wp14:editId="4F012D32">
                <wp:simplePos x="0" y="0"/>
                <wp:positionH relativeFrom="margin">
                  <wp:align>left</wp:align>
                </wp:positionH>
                <wp:positionV relativeFrom="paragraph">
                  <wp:posOffset>12006</wp:posOffset>
                </wp:positionV>
                <wp:extent cx="2488019" cy="1170432"/>
                <wp:effectExtent l="0" t="0" r="26670" b="10795"/>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170432"/>
                        </a:xfrm>
                        <a:prstGeom prst="rect">
                          <a:avLst/>
                        </a:prstGeom>
                        <a:solidFill>
                          <a:schemeClr val="lt1"/>
                        </a:solidFill>
                        <a:ln w="6350">
                          <a:solidFill>
                            <a:prstClr val="black"/>
                          </a:solidFill>
                        </a:ln>
                      </wps:spPr>
                      <wps:txbx>
                        <w:txbxContent>
                          <w:p w14:paraId="03091118" w14:textId="2B26887A" w:rsidR="001B333E" w:rsidRPr="00D02EC0" w:rsidRDefault="001B333E" w:rsidP="00736FD2">
                            <w:pPr>
                              <w:rPr>
                                <w:lang w:val="en-GB"/>
                              </w:rPr>
                            </w:pPr>
                            <w:r>
                              <w:rPr>
                                <w:lang w:val="en-GB"/>
                              </w:rPr>
                              <w:t>The back of the flashcard gives a translation of the original sentence, definitions of words and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0;margin-top:.95pt;width:195.9pt;height:92.15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" fillcolor="white [3201]" strokeweight=".5pt">
                <v:textbox>
                  <w:txbxContent>
                    <w:p w14:paraId="03091118" w14:textId="2B26887A" w:rsidR="001B333E" w:rsidRPr="00D02EC0" w:rsidRDefault="001B333E" w:rsidP="00736FD2">
                      <w:pPr>
                        <w:rPr>
                          <w:lang w:val="en-GB"/>
                        </w:rPr>
                      </w:pPr>
                      <w:r>
                        <w:rPr>
                          <w:lang w:val="en-GB"/>
                        </w:rPr>
                        <w:t>The back of the flashcard gives a translation of the original sentence, definitions of words and extra notes. The original front of the card is kept at the top so that the user can reference it.</w:t>
                      </w:r>
                    </w:p>
                  </w:txbxContent>
                </v:textbox>
                <w10:wrap anchorx="margin"/>
              </v:shape>
            </w:pict>
          </mc:Fallback>
        </mc:AlternateContent>
      </w:r>
      <w:r w:rsidR="00FE06A4">
        <w:rPr>
          <w:noProof/>
          <w:lang w:val="en-GB" w:eastAsia="en-GB"/>
        </w:rPr>
        <w:drawing>
          <wp:anchor distT="0" distB="0" distL="114300" distR="114300" simplePos="0" relativeHeight="251681280" behindDoc="1" locked="0" layoutInCell="1" allowOverlap="1" wp14:anchorId="54502419" wp14:editId="443155CA">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5920" behindDoc="0" locked="0" layoutInCell="1" allowOverlap="1" wp14:anchorId="2009ECC9" wp14:editId="77A14FBB">
                <wp:simplePos x="0" y="0"/>
                <wp:positionH relativeFrom="column">
                  <wp:posOffset>382372</wp:posOffset>
                </wp:positionH>
                <wp:positionV relativeFrom="paragraph">
                  <wp:posOffset>7925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CF26C09" w:rsidR="001B333E" w:rsidRPr="00D02EC0" w:rsidRDefault="001B333E" w:rsidP="00736FD2">
                            <w:pPr>
                              <w:ind w:left="110" w:hangingChars="50" w:hanging="110"/>
                              <w:rPr>
                                <w:lang w:val="en-GB"/>
                              </w:rPr>
                            </w:pPr>
                            <w:r>
                              <w:rPr>
                                <w:lang w:val="en-GB"/>
                              </w:rPr>
                              <w:t>Buttons are clearly labelled so the user knows how to grade themselves. A short line of text is also included to explain the grading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30.1pt;margin-top:.6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" fillcolor="white [3201]" strokeweight=".5pt">
                <v:textbox>
                  <w:txbxContent>
                    <w:p w14:paraId="717DD2B3" w14:textId="1CF26C09" w:rsidR="001B333E" w:rsidRPr="00D02EC0" w:rsidRDefault="001B333E" w:rsidP="00736FD2">
                      <w:pPr>
                        <w:ind w:left="110" w:hangingChars="50" w:hanging="110"/>
                        <w:rPr>
                          <w:lang w:val="en-GB"/>
                        </w:rPr>
                      </w:pPr>
                      <w:r>
                        <w:rPr>
                          <w:lang w:val="en-GB"/>
                        </w:rPr>
                        <w:t>Buttons are clearly labelled so the user knows how to grade themselves. A short line of text is also included to explain the grading system.</w:t>
                      </w:r>
                    </w:p>
                  </w:txbxContent>
                </v:textbox>
              </v:shape>
            </w:pict>
          </mc:Fallback>
        </mc:AlternateContent>
      </w:r>
    </w:p>
    <w:p w14:paraId="0768698E" w14:textId="0C8F924F" w:rsidR="00374B49" w:rsidRDefault="0020183A">
      <w:pPr>
        <w:spacing w:after="160"/>
        <w:rPr>
          <w:sz w:val="20"/>
          <w:szCs w:val="20"/>
        </w:rPr>
      </w:pPr>
      <w:r w:rsidRPr="00EB3EB3">
        <w:rPr>
          <w:b/>
          <w:noProof/>
          <w:lang w:val="en-GB" w:eastAsia="en-GB"/>
        </w:rPr>
        <mc:AlternateContent>
          <mc:Choice Requires="wps">
            <w:drawing>
              <wp:anchor distT="0" distB="0" distL="114300" distR="114300" simplePos="0" relativeHeight="251686400" behindDoc="0" locked="0" layoutInCell="1" allowOverlap="1" wp14:anchorId="2D8180E1" wp14:editId="097383C8">
                <wp:simplePos x="0" y="0"/>
                <wp:positionH relativeFrom="column">
                  <wp:posOffset>2645918</wp:posOffset>
                </wp:positionH>
                <wp:positionV relativeFrom="paragraph">
                  <wp:posOffset>120651</wp:posOffset>
                </wp:positionV>
                <wp:extent cx="1417422" cy="460426"/>
                <wp:effectExtent l="0" t="0" r="68580" b="73025"/>
                <wp:wrapNone/>
                <wp:docPr id="34" name="直線矢印コネクタ 34"/>
                <wp:cNvGraphicFramePr/>
                <a:graphic xmlns:a="http://schemas.openxmlformats.org/drawingml/2006/main">
                  <a:graphicData uri="http://schemas.microsoft.com/office/word/2010/wordprocessingShape">
                    <wps:wsp>
                      <wps:cNvCnPr/>
                      <wps:spPr>
                        <a:xfrm>
                          <a:off x="0" y="0"/>
                          <a:ext cx="1417422" cy="460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96119" id="直線矢印コネクタ 34" o:spid="_x0000_s1026" type="#_x0000_t32" style="position:absolute;margin-left:208.35pt;margin-top:9.5pt;width:111.6pt;height:36.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" strokecolor="#5b9bd5 [3204]" strokeweight=".5pt">
                <v:stroke endarrow="block" joinstyle="miter"/>
              </v:shape>
            </w:pict>
          </mc:Fallback>
        </mc:AlternateContent>
      </w:r>
      <w:r w:rsidR="0015632F" w:rsidRPr="00EB3EB3">
        <w:rPr>
          <w:b/>
          <w:noProof/>
          <w:lang w:val="en-GB" w:eastAsia="en-GB"/>
        </w:rPr>
        <mc:AlternateContent>
          <mc:Choice Requires="wps">
            <w:drawing>
              <wp:anchor distT="0" distB="0" distL="114300" distR="114300" simplePos="0" relativeHeight="251684352" behindDoc="0" locked="0" layoutInCell="1" allowOverlap="1" wp14:anchorId="567BB7C4" wp14:editId="7AEC9CDD">
                <wp:simplePos x="0" y="0"/>
                <wp:positionH relativeFrom="column">
                  <wp:posOffset>2637130</wp:posOffset>
                </wp:positionH>
                <wp:positionV relativeFrom="paragraph">
                  <wp:posOffset>120650</wp:posOffset>
                </wp:positionV>
                <wp:extent cx="1473479" cy="907085"/>
                <wp:effectExtent l="0" t="0" r="69850" b="64770"/>
                <wp:wrapNone/>
                <wp:docPr id="15" name="直線矢印コネクタ 15"/>
                <wp:cNvGraphicFramePr/>
                <a:graphic xmlns:a="http://schemas.openxmlformats.org/drawingml/2006/main">
                  <a:graphicData uri="http://schemas.microsoft.com/office/word/2010/wordprocessingShape">
                    <wps:wsp>
                      <wps:cNvCnPr/>
                      <wps:spPr>
                        <a:xfrm>
                          <a:off x="0" y="0"/>
                          <a:ext cx="1473479" cy="907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72498" id="直線矢印コネクタ 15" o:spid="_x0000_s1026" type="#_x0000_t32" style="position:absolute;margin-left:207.65pt;margin-top:9.5pt;width:116pt;height:71.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" strokecolor="#5b9bd5 [3204]" strokeweight=".5pt">
                <v:stroke endarrow="block" joinstyle="miter"/>
              </v:shape>
            </w:pict>
          </mc:Fallback>
        </mc:AlternateContent>
      </w:r>
    </w:p>
    <w:p w14:paraId="3D8AEA1C" w14:textId="12B9598B" w:rsidR="00374B49" w:rsidRDefault="00374B49">
      <w:pPr>
        <w:spacing w:after="160"/>
        <w:rPr>
          <w:sz w:val="20"/>
          <w:szCs w:val="20"/>
        </w:rPr>
      </w:pPr>
    </w:p>
    <w:p w14:paraId="6BBB3EB6" w14:textId="6BACD2A1" w:rsidR="00374B49" w:rsidRDefault="00374B49">
      <w:pPr>
        <w:spacing w:after="160"/>
        <w:rPr>
          <w:sz w:val="20"/>
          <w:szCs w:val="20"/>
        </w:rPr>
      </w:pP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55D38946" w:rsidR="00374B49" w:rsidRDefault="0020183A">
      <w:pPr>
        <w:spacing w:after="160"/>
        <w:rPr>
          <w:sz w:val="20"/>
          <w:szCs w:val="20"/>
        </w:rPr>
      </w:pPr>
      <w:r w:rsidRPr="00C946B2">
        <w:rPr>
          <w:noProof/>
          <w:sz w:val="20"/>
          <w:szCs w:val="20"/>
          <w:lang w:val="en-GB" w:eastAsia="en-GB"/>
        </w:rPr>
        <mc:AlternateContent>
          <mc:Choice Requires="wps">
            <w:drawing>
              <wp:anchor distT="0" distB="0" distL="114300" distR="114300" simplePos="0" relativeHeight="251671040" behindDoc="0" locked="0" layoutInCell="1" allowOverlap="1" wp14:anchorId="4179B7D2" wp14:editId="01ABE6E3">
                <wp:simplePos x="0" y="0"/>
                <wp:positionH relativeFrom="column">
                  <wp:posOffset>4926787</wp:posOffset>
                </wp:positionH>
                <wp:positionV relativeFrom="paragraph">
                  <wp:posOffset>1863141</wp:posOffset>
                </wp:positionV>
                <wp:extent cx="1895475" cy="1595780"/>
                <wp:effectExtent l="0" t="0" r="28575" b="23495"/>
                <wp:wrapNone/>
                <wp:docPr id="46" name="テキスト ボックス 46"/>
                <wp:cNvGraphicFramePr/>
                <a:graphic xmlns:a="http://schemas.openxmlformats.org/drawingml/2006/main">
                  <a:graphicData uri="http://schemas.microsoft.com/office/word/2010/wordprocessingShape">
                    <wps:wsp>
                      <wps:cNvSpPr txBox="1"/>
                      <wps:spPr>
                        <a:xfrm>
                          <a:off x="0" y="0"/>
                          <a:ext cx="1895475" cy="1595780"/>
                        </a:xfrm>
                        <a:prstGeom prst="rect">
                          <a:avLst/>
                        </a:prstGeom>
                        <a:solidFill>
                          <a:schemeClr val="lt1"/>
                        </a:solidFill>
                        <a:ln w="6350">
                          <a:solidFill>
                            <a:prstClr val="black"/>
                          </a:solidFill>
                        </a:ln>
                      </wps:spPr>
                      <wps:txbx>
                        <w:txbxContent>
                          <w:p w14:paraId="22BC896B" w14:textId="75FF0FE3" w:rsidR="001B333E" w:rsidRDefault="001B333E" w:rsidP="00C946B2">
                            <w:r>
                              <w:t>“</w:t>
                            </w:r>
                            <w:r>
                              <w:rPr>
                                <w:rFonts w:hint="eastAsia"/>
                              </w:rPr>
                              <w:t>Helpful hints that speak the user</w:t>
                            </w:r>
                            <w:r>
                              <w:t xml:space="preserve">s’ language”, as recommended by Nielsen (1995, para 3). As “display language” might confuse some users, hints explaining in more detail have been added.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7.95pt;margin-top:146.7pt;width:149.25pt;height:125.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" fillcolor="white [3201]" strokeweight=".5pt">
                <v:textbox>
                  <w:txbxContent>
                    <w:p w14:paraId="22BC896B" w14:textId="75FF0FE3" w:rsidR="001B333E" w:rsidRDefault="001B333E" w:rsidP="00C946B2">
                      <w:r>
                        <w:t>“</w:t>
                      </w:r>
                      <w:r>
                        <w:rPr>
                          <w:rFonts w:hint="eastAsia"/>
                        </w:rPr>
                        <w:t>Helpful hints that speak the user</w:t>
                      </w:r>
                      <w:r>
                        <w:t xml:space="preserve">s’ language”, as recommended by Nielsen (1995, para 3). As “display language” might confuse some users, hints explaining in more detail have been added. </w:t>
                      </w:r>
                    </w:p>
                  </w:txbxContent>
                </v:textbox>
              </v:shape>
            </w:pict>
          </mc:Fallback>
        </mc:AlternateContent>
      </w:r>
      <w:r w:rsidR="00E65AC3" w:rsidRPr="00C946B2">
        <w:rPr>
          <w:noProof/>
          <w:sz w:val="20"/>
          <w:szCs w:val="20"/>
          <w:lang w:val="en-GB" w:eastAsia="en-GB"/>
        </w:rPr>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A07226"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00E65AC3" w:rsidRPr="00C946B2">
        <w:rPr>
          <w:noProof/>
          <w:sz w:val="20"/>
          <w:szCs w:val="20"/>
          <w:lang w:val="en-GB" w:eastAsia="en-GB"/>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5D0CEA96" w:rsidR="001B333E" w:rsidRPr="00E65AC3" w:rsidRDefault="001B333E" w:rsidP="00E65AC3">
                            <w:r w:rsidRPr="00E65AC3">
                              <w:t>Text entry fields. This sh</w:t>
                            </w:r>
                            <w:r>
                              <w:t>o</w:t>
                            </w:r>
                            <w:r w:rsidRPr="00E65AC3">
                              <w:t xml:space="preserve">uld be obvious to the user that they should enter </w:t>
                            </w:r>
                            <w:r>
                              <w:t>text</w:t>
                            </w:r>
                            <w:r w:rsidRPr="00E65AC3">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5"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5D0CEA96" w:rsidR="001B333E" w:rsidRPr="00E65AC3" w:rsidRDefault="001B333E" w:rsidP="00E65AC3">
                      <w:r w:rsidRPr="00E65AC3">
                        <w:t>Text entry fields. This sh</w:t>
                      </w:r>
                      <w:r>
                        <w:t>o</w:t>
                      </w:r>
                      <w:r w:rsidRPr="00E65AC3">
                        <w:t xml:space="preserve">uld be obvious to the user that they should enter </w:t>
                      </w:r>
                      <w:r>
                        <w:t>text</w:t>
                      </w:r>
                      <w:r w:rsidRPr="00E65AC3">
                        <w:t xml:space="preserve"> here.</w:t>
                      </w:r>
                    </w:p>
                  </w:txbxContent>
                </v:textbox>
              </v:shape>
            </w:pict>
          </mc:Fallback>
        </mc:AlternateContent>
      </w:r>
      <w:r w:rsidR="00C946B2" w:rsidRPr="00C946B2">
        <w:rPr>
          <w:noProof/>
          <w:sz w:val="20"/>
          <w:szCs w:val="20"/>
          <w:lang w:val="en-GB" w:eastAsia="en-GB"/>
        </w:rPr>
        <mc:AlternateContent>
          <mc:Choice Requires="wps">
            <w:drawing>
              <wp:anchor distT="0" distB="0" distL="114300" distR="114300" simplePos="0" relativeHeight="251670016" behindDoc="0" locked="0" layoutInCell="1" allowOverlap="1" wp14:anchorId="213BA4C6" wp14:editId="2F4614DA">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4122D"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FE06A4">
        <w:rPr>
          <w:noProof/>
          <w:sz w:val="20"/>
          <w:szCs w:val="20"/>
          <w:lang w:val="en-GB" w:eastAsia="en-GB"/>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CommentReference"/>
        </w:rPr>
        <w:commentReference w:id="12"/>
      </w:r>
    </w:p>
    <w:p w14:paraId="1FFEA214" w14:textId="3BB66AAB" w:rsidR="00C946B2" w:rsidRDefault="00C946B2" w:rsidP="00C946B2">
      <w:pPr>
        <w:ind w:firstLine="720"/>
      </w:pPr>
      <w:r>
        <w:rPr>
          <w:rFonts w:hint="eastAsia"/>
        </w:rPr>
        <w:t>Nielsen</w:t>
      </w:r>
      <w:r>
        <w:t xml:space="preserve"> </w:t>
      </w:r>
      <w:r>
        <w:rPr>
          <w:shd w:val="clear" w:color="auto" w:fill="FFFFFF"/>
        </w:rPr>
        <w:t xml:space="preserve">(1995, para </w:t>
      </w:r>
      <w:commentRangeStart w:id="13"/>
      <w:r>
        <w:rPr>
          <w:shd w:val="clear" w:color="auto" w:fill="FFFFFF"/>
        </w:rPr>
        <w:t>6</w:t>
      </w:r>
      <w:commentRangeEnd w:id="13"/>
      <w:r w:rsidR="00946D01">
        <w:rPr>
          <w:rStyle w:val="CommentReference"/>
        </w:rPr>
        <w:commentReference w:id="13"/>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by giving instant feedba</w:t>
      </w:r>
      <w:r w:rsidR="0020183A">
        <w:rPr>
          <w:shd w:val="clear" w:color="auto" w:fill="FFFFFF"/>
        </w:rPr>
        <w:t>ck to the user as they type in</w:t>
      </w:r>
      <w:r>
        <w:rPr>
          <w:shd w:val="clear" w:color="auto" w:fill="FFFFFF"/>
        </w:rPr>
        <w:t xml:space="preserve">to </w:t>
      </w:r>
      <w:r w:rsidR="0020183A">
        <w:rPr>
          <w:shd w:val="clear" w:color="auto" w:fill="FFFFFF"/>
        </w:rPr>
        <w:t>a</w:t>
      </w:r>
      <w:r>
        <w:rPr>
          <w:shd w:val="clear" w:color="auto" w:fill="FFFFFF"/>
        </w:rPr>
        <w:t xml:space="preserve"> field. If what they are typing is incorrect</w:t>
      </w:r>
      <w:r w:rsidR="0020183A">
        <w:rPr>
          <w:shd w:val="clear" w:color="auto" w:fill="FFFFFF"/>
        </w:rPr>
        <w:t>, then</w:t>
      </w:r>
      <w:r>
        <w:rPr>
          <w:shd w:val="clear" w:color="auto" w:fill="FFFFFF"/>
        </w:rPr>
        <w:t xml:space="preserve"> the cross will turn to an “X” and a message will tell them how to fix the issue. This makes the registration process easier for the user which is important as this is the first stage of getting the user to use the system.</w:t>
      </w:r>
    </w:p>
    <w:p w14:paraId="1B65ED39" w14:textId="34C49BAD" w:rsidR="00382ED7" w:rsidRPr="00C946B2" w:rsidRDefault="002653B5">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3088" behindDoc="0" locked="0" layoutInCell="1" allowOverlap="1" wp14:anchorId="5C5BD7EF" wp14:editId="56984D04">
                <wp:simplePos x="0" y="0"/>
                <wp:positionH relativeFrom="column">
                  <wp:posOffset>3983126</wp:posOffset>
                </wp:positionH>
                <wp:positionV relativeFrom="paragraph">
                  <wp:posOffset>1969821</wp:posOffset>
                </wp:positionV>
                <wp:extent cx="2809875" cy="1192377"/>
                <wp:effectExtent l="0" t="0" r="28575" b="27305"/>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192377"/>
                        </a:xfrm>
                        <a:prstGeom prst="rect">
                          <a:avLst/>
                        </a:prstGeom>
                        <a:solidFill>
                          <a:schemeClr val="lt1"/>
                        </a:solidFill>
                        <a:ln w="6350">
                          <a:solidFill>
                            <a:prstClr val="black"/>
                          </a:solidFill>
                        </a:ln>
                      </wps:spPr>
                      <wps:txbx>
                        <w:txbxContent>
                          <w:p w14:paraId="59BB9461" w14:textId="5A9186FC" w:rsidR="001B333E" w:rsidRDefault="001B333E" w:rsidP="00382ED7">
                            <w:r>
                              <w:t>The map will show users where decks are. It will contain standard images to identify the user’s location and the deck’s location to reduce cogn</w:t>
                            </w:r>
                            <w:r>
                              <w:rPr>
                                <w:rFonts w:hint="eastAsia"/>
                              </w:rPr>
                              <w:t>itive load on users</w:t>
                            </w:r>
                            <w:r>
                              <w:t>, as using text would make it hard to read and use</w:t>
                            </w:r>
                            <w:r>
                              <w:rPr>
                                <w:rFonts w:hint="eastAsia"/>
                              </w:rP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65pt;margin-top:155.1pt;width:221.25pt;height:93.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" fillcolor="white [3201]" strokeweight=".5pt">
                <v:textbox>
                  <w:txbxContent>
                    <w:p w14:paraId="59BB9461" w14:textId="5A9186FC" w:rsidR="001B333E" w:rsidRDefault="001B333E" w:rsidP="00382ED7">
                      <w:r>
                        <w:t>The map will show users where decks are. It will contain standard images to identify the user’s location and the deck’s location to reduce cogn</w:t>
                      </w:r>
                      <w:r>
                        <w:rPr>
                          <w:rFonts w:hint="eastAsia"/>
                        </w:rPr>
                        <w:t>itive load on users</w:t>
                      </w:r>
                      <w:r>
                        <w:t>, as using text would make it hard to read and use</w:t>
                      </w:r>
                      <w:r>
                        <w:rPr>
                          <w:rFonts w:hint="eastAsia"/>
                        </w:rPr>
                        <w:t>.</w:t>
                      </w:r>
                      <w:r>
                        <w:t xml:space="preserve"> </w:t>
                      </w:r>
                    </w:p>
                  </w:txbxContent>
                </v:textbox>
              </v:shape>
            </w:pict>
          </mc:Fallback>
        </mc:AlternateContent>
      </w:r>
      <w:r w:rsidRPr="00382ED7">
        <w:rPr>
          <w:noProof/>
          <w:sz w:val="20"/>
          <w:szCs w:val="20"/>
          <w:lang w:val="en-GB" w:eastAsia="en-GB"/>
        </w:rPr>
        <mc:AlternateContent>
          <mc:Choice Requires="wps">
            <w:drawing>
              <wp:anchor distT="0" distB="0" distL="114300" distR="114300" simplePos="0" relativeHeight="251679232" behindDoc="0" locked="0" layoutInCell="1" allowOverlap="1" wp14:anchorId="496F0135" wp14:editId="26D9AB03">
                <wp:simplePos x="0" y="0"/>
                <wp:positionH relativeFrom="column">
                  <wp:posOffset>3924605</wp:posOffset>
                </wp:positionH>
                <wp:positionV relativeFrom="paragraph">
                  <wp:posOffset>1413866</wp:posOffset>
                </wp:positionV>
                <wp:extent cx="1967789" cy="491490"/>
                <wp:effectExtent l="0" t="0" r="13970" b="22860"/>
                <wp:wrapNone/>
                <wp:docPr id="84" name="テキスト ボックス 84"/>
                <wp:cNvGraphicFramePr/>
                <a:graphic xmlns:a="http://schemas.openxmlformats.org/drawingml/2006/main">
                  <a:graphicData uri="http://schemas.microsoft.com/office/word/2010/wordprocessingShape">
                    <wps:wsp>
                      <wps:cNvSpPr txBox="1"/>
                      <wps:spPr>
                        <a:xfrm>
                          <a:off x="0" y="0"/>
                          <a:ext cx="1967789" cy="491490"/>
                        </a:xfrm>
                        <a:prstGeom prst="rect">
                          <a:avLst/>
                        </a:prstGeom>
                        <a:solidFill>
                          <a:schemeClr val="lt1"/>
                        </a:solidFill>
                        <a:ln w="6350">
                          <a:solidFill>
                            <a:prstClr val="black"/>
                          </a:solidFill>
                        </a:ln>
                      </wps:spPr>
                      <wps:txbx>
                        <w:txbxContent>
                          <w:p w14:paraId="4995D7A0" w14:textId="5DBF13B5" w:rsidR="001B333E" w:rsidRDefault="001B333E" w:rsidP="008E79D6">
                            <w:pPr>
                              <w:spacing w:after="160"/>
                              <w:rPr>
                                <w:sz w:val="20"/>
                                <w:szCs w:val="20"/>
                              </w:rPr>
                            </w:pPr>
                            <w:r>
                              <w:t>This is where information such as coordinates will go.</w:t>
                            </w:r>
                          </w:p>
                          <w:p w14:paraId="147DDE42" w14:textId="77777777" w:rsidR="001B333E" w:rsidRDefault="001B333E" w:rsidP="008E79D6">
                            <w:pPr>
                              <w:spacing w:after="160"/>
                              <w:rPr>
                                <w:sz w:val="20"/>
                                <w:szCs w:val="20"/>
                              </w:rPr>
                            </w:pPr>
                          </w:p>
                          <w:p w14:paraId="3BC4483E" w14:textId="77777777" w:rsidR="001B333E" w:rsidRPr="00C61687" w:rsidRDefault="001B333E"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7" type="#_x0000_t202" style="position:absolute;margin-left:309pt;margin-top:111.35pt;width:154.95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" fillcolor="white [3201]" strokeweight=".5pt">
                <v:textbox>
                  <w:txbxContent>
                    <w:p w14:paraId="4995D7A0" w14:textId="5DBF13B5" w:rsidR="001B333E" w:rsidRDefault="001B333E" w:rsidP="008E79D6">
                      <w:pPr>
                        <w:spacing w:after="160"/>
                        <w:rPr>
                          <w:sz w:val="20"/>
                          <w:szCs w:val="20"/>
                        </w:rPr>
                      </w:pPr>
                      <w:r>
                        <w:t>This is where information such as coordinates will go.</w:t>
                      </w:r>
                    </w:p>
                    <w:p w14:paraId="147DDE42" w14:textId="77777777" w:rsidR="001B333E" w:rsidRDefault="001B333E" w:rsidP="008E79D6">
                      <w:pPr>
                        <w:spacing w:after="160"/>
                        <w:rPr>
                          <w:sz w:val="20"/>
                          <w:szCs w:val="20"/>
                        </w:rPr>
                      </w:pPr>
                    </w:p>
                    <w:p w14:paraId="3BC4483E" w14:textId="77777777" w:rsidR="001B333E" w:rsidRPr="00C61687" w:rsidRDefault="001B333E" w:rsidP="008E79D6"/>
                  </w:txbxContent>
                </v:textbox>
              </v:shape>
            </w:pict>
          </mc:Fallback>
        </mc:AlternateContent>
      </w:r>
      <w:r w:rsidRPr="00382ED7">
        <w:rPr>
          <w:noProof/>
          <w:sz w:val="20"/>
          <w:szCs w:val="20"/>
          <w:lang w:val="en-GB" w:eastAsia="en-GB"/>
        </w:rPr>
        <mc:AlternateContent>
          <mc:Choice Requires="wps">
            <w:drawing>
              <wp:anchor distT="0" distB="0" distL="114300" distR="114300" simplePos="0" relativeHeight="251674112" behindDoc="0" locked="0" layoutInCell="1" allowOverlap="1" wp14:anchorId="6F378451" wp14:editId="56664807">
                <wp:simplePos x="0" y="0"/>
                <wp:positionH relativeFrom="column">
                  <wp:posOffset>3763670</wp:posOffset>
                </wp:positionH>
                <wp:positionV relativeFrom="paragraph">
                  <wp:posOffset>104445</wp:posOffset>
                </wp:positionV>
                <wp:extent cx="3059430" cy="1024128"/>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59430" cy="1024128"/>
                        </a:xfrm>
                        <a:prstGeom prst="rect">
                          <a:avLst/>
                        </a:prstGeom>
                        <a:solidFill>
                          <a:schemeClr val="lt1"/>
                        </a:solidFill>
                        <a:ln w="6350">
                          <a:solidFill>
                            <a:prstClr val="black"/>
                          </a:solidFill>
                        </a:ln>
                      </wps:spPr>
                      <wps:txbx>
                        <w:txbxContent>
                          <w:p w14:paraId="0C383F82" w14:textId="2CD7F4F3" w:rsidR="001B333E" w:rsidRDefault="001B333E" w:rsidP="00382ED7">
                            <w:r>
                              <w:t>For desktop, the “navigation bar” appears on every window b</w:t>
                            </w:r>
                            <w:r>
                              <w:rPr>
                                <w:rFonts w:hint="eastAsia"/>
                              </w:rPr>
                              <w:t>esides the sign in window</w:t>
                            </w:r>
                            <w:r>
                              <w:t>. This makes sure that the user can get back to the main functions of the system and so they know where they are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35pt;margin-top:8.2pt;width:240.9pt;height:80.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" fillcolor="white [3201]" strokeweight=".5pt">
                <v:textbox>
                  <w:txbxContent>
                    <w:p w14:paraId="0C383F82" w14:textId="2CD7F4F3" w:rsidR="001B333E" w:rsidRDefault="001B333E" w:rsidP="00382ED7">
                      <w:r>
                        <w:t>For desktop, the “navigation bar” appears on every window b</w:t>
                      </w:r>
                      <w:r>
                        <w:rPr>
                          <w:rFonts w:hint="eastAsia"/>
                        </w:rPr>
                        <w:t>esides the sign in window</w:t>
                      </w:r>
                      <w:r>
                        <w:t>. This makes sure that the user can get back to the main functions of the system and so they know where they are in the program.</w:t>
                      </w:r>
                    </w:p>
                  </w:txbxContent>
                </v:textbox>
              </v:shape>
            </w:pict>
          </mc:Fallback>
        </mc:AlternateContent>
      </w:r>
      <w:r w:rsidR="008E79D6">
        <w:rPr>
          <w:noProof/>
          <w:sz w:val="20"/>
          <w:szCs w:val="20"/>
          <w:lang w:val="en-GB" w:eastAsia="en-GB"/>
        </w:rPr>
        <mc:AlternateContent>
          <mc:Choice Requires="wps">
            <w:drawing>
              <wp:anchor distT="0" distB="0" distL="114300" distR="114300" simplePos="0" relativeHeight="251680256" behindDoc="0" locked="0" layoutInCell="1" allowOverlap="1" wp14:anchorId="7288197F" wp14:editId="75950B59">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D1D03"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7184" behindDoc="0" locked="0" layoutInCell="1" allowOverlap="1" wp14:anchorId="7F01C1A3" wp14:editId="111B8AA8">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C28CC"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val="en-GB" w:eastAsia="en-GB"/>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6160" behindDoc="0" locked="0" layoutInCell="1" allowOverlap="1" wp14:anchorId="6A709849" wp14:editId="2C17FD78">
                <wp:simplePos x="0" y="0"/>
                <wp:positionH relativeFrom="margin">
                  <wp:posOffset>662026</wp:posOffset>
                </wp:positionH>
                <wp:positionV relativeFrom="paragraph">
                  <wp:posOffset>13919</wp:posOffset>
                </wp:positionV>
                <wp:extent cx="3057017" cy="329184"/>
                <wp:effectExtent l="0" t="0" r="10160" b="13970"/>
                <wp:wrapNone/>
                <wp:docPr id="81" name="テキスト ボックス 81"/>
                <wp:cNvGraphicFramePr/>
                <a:graphic xmlns:a="http://schemas.openxmlformats.org/drawingml/2006/main">
                  <a:graphicData uri="http://schemas.microsoft.com/office/word/2010/wordprocessingShape">
                    <wps:wsp>
                      <wps:cNvSpPr txBox="1"/>
                      <wps:spPr>
                        <a:xfrm>
                          <a:off x="0" y="0"/>
                          <a:ext cx="3057017" cy="329184"/>
                        </a:xfrm>
                        <a:prstGeom prst="rect">
                          <a:avLst/>
                        </a:prstGeom>
                        <a:solidFill>
                          <a:schemeClr val="lt1"/>
                        </a:solidFill>
                        <a:ln w="6350">
                          <a:solidFill>
                            <a:prstClr val="black"/>
                          </a:solidFill>
                        </a:ln>
                      </wps:spPr>
                      <wps:txbx>
                        <w:txbxContent>
                          <w:p w14:paraId="58F5A174" w14:textId="24CC3946" w:rsidR="001B333E" w:rsidRDefault="001B333E" w:rsidP="00C61687">
                            <w:pPr>
                              <w:spacing w:after="160"/>
                              <w:rPr>
                                <w:sz w:val="20"/>
                                <w:szCs w:val="20"/>
                              </w:rPr>
                            </w:pPr>
                            <w:r>
                              <w:t xml:space="preserve">Magnifying glasses, “zoom in” and “zoom out”. </w:t>
                            </w:r>
                          </w:p>
                          <w:p w14:paraId="623FCD0F" w14:textId="77777777" w:rsidR="001B333E" w:rsidRDefault="001B333E" w:rsidP="00C61687">
                            <w:pPr>
                              <w:spacing w:after="160"/>
                              <w:rPr>
                                <w:sz w:val="20"/>
                                <w:szCs w:val="20"/>
                              </w:rPr>
                            </w:pPr>
                          </w:p>
                          <w:p w14:paraId="15B56C87" w14:textId="54DA6230" w:rsidR="001B333E" w:rsidRPr="00C61687" w:rsidRDefault="001B333E"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52.15pt;margin-top:1.1pt;width:240.7pt;height:25.9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" fillcolor="white [3201]" strokeweight=".5pt">
                <v:textbox>
                  <w:txbxContent>
                    <w:p w14:paraId="58F5A174" w14:textId="24CC3946" w:rsidR="001B333E" w:rsidRDefault="001B333E" w:rsidP="00C61687">
                      <w:pPr>
                        <w:spacing w:after="160"/>
                        <w:rPr>
                          <w:sz w:val="20"/>
                          <w:szCs w:val="20"/>
                        </w:rPr>
                      </w:pPr>
                      <w:r>
                        <w:t xml:space="preserve">Magnifying glasses, “zoom in” and “zoom out”. </w:t>
                      </w:r>
                    </w:p>
                    <w:p w14:paraId="623FCD0F" w14:textId="77777777" w:rsidR="001B333E" w:rsidRDefault="001B333E" w:rsidP="00C61687">
                      <w:pPr>
                        <w:spacing w:after="160"/>
                        <w:rPr>
                          <w:sz w:val="20"/>
                          <w:szCs w:val="20"/>
                        </w:rPr>
                      </w:pPr>
                    </w:p>
                    <w:p w14:paraId="15B56C87" w14:textId="54DA6230" w:rsidR="001B333E" w:rsidRPr="00C61687" w:rsidRDefault="001B333E" w:rsidP="00C61687"/>
                  </w:txbxContent>
                </v:textbox>
                <w10:wrap anchorx="margin"/>
              </v:shape>
            </w:pict>
          </mc:Fallback>
        </mc:AlternateContent>
      </w:r>
    </w:p>
    <w:p w14:paraId="1C27F646" w14:textId="0CDA138D" w:rsidR="00374B49" w:rsidRDefault="00194C94">
      <w:pPr>
        <w:spacing w:after="160"/>
        <w:rPr>
          <w:sz w:val="20"/>
          <w:szCs w:val="20"/>
        </w:rPr>
      </w:pPr>
      <w:r>
        <w:rPr>
          <w:rStyle w:val="CommentReference"/>
        </w:rPr>
        <w:commentReference w:id="14"/>
      </w:r>
    </w:p>
    <w:p w14:paraId="46EC81D4" w14:textId="69B6B90E" w:rsidR="004D6BCF" w:rsidRPr="00FA2F3F" w:rsidRDefault="00D249E2" w:rsidP="004D6BCF">
      <w:pPr>
        <w:spacing w:after="160"/>
        <w:rPr>
          <w:b/>
          <w:sz w:val="24"/>
          <w:szCs w:val="24"/>
        </w:rPr>
      </w:pPr>
      <w:r w:rsidRPr="009856AD">
        <w:rPr>
          <w:b/>
          <w:sz w:val="28"/>
          <w:szCs w:val="24"/>
        </w:rPr>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3020769"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w:t>
      </w:r>
      <w:r w:rsidR="00910738">
        <w:t xml:space="preserve"> </w:t>
      </w:r>
      <w:r>
        <w:t xml:space="preserve">Paper prototypes do have the advantage of being super quick to create, however, they might not give great feedback if they aren’t drawn to a relatively high standard. For this reason, using a piece of software to quickly create shapes, readable text etc. is a great </w:t>
      </w:r>
      <w:r w:rsidR="00910738">
        <w:t xml:space="preserve">idea. This will make </w:t>
      </w:r>
      <w:r>
        <w:t>prototype testing a lot easier and will allow the tester to gain more accurate data. Balsamiq is also great for creating similar screens</w:t>
      </w:r>
      <w:r w:rsidR="00910738">
        <w:t xml:space="preserve"> as you can just copy and paste, then make </w:t>
      </w:r>
      <w:r>
        <w:t>slight</w:t>
      </w:r>
      <w:r w:rsidR="00910738">
        <w:t xml:space="preserve">. Once </w:t>
      </w:r>
      <w:r>
        <w:t xml:space="preserve">the screens are </w:t>
      </w:r>
      <w:r w:rsidR="00910738">
        <w:t>ready,</w:t>
      </w:r>
      <w:r>
        <w:t xml:space="preserve"> you can print them and ask someone to test them</w:t>
      </w:r>
      <w:r w:rsidR="00910738">
        <w:t xml:space="preserve">. From this process you can very easily get data nd </w:t>
      </w:r>
      <w:r>
        <w:t xml:space="preserve">then plan changes ready for the high-fidelity versions. </w:t>
      </w:r>
    </w:p>
    <w:p w14:paraId="4117E1A6" w14:textId="5188FCFF" w:rsidR="00832D17" w:rsidRPr="00832D17" w:rsidRDefault="00910738" w:rsidP="00832D17">
      <w:pPr>
        <w:spacing w:after="160"/>
        <w:ind w:firstLine="720"/>
        <w:rPr>
          <w:b/>
          <w:sz w:val="24"/>
          <w:szCs w:val="24"/>
        </w:rPr>
      </w:pPr>
      <w:r>
        <w:t>Using the wireframe, the prototypes for mobile where created</w:t>
      </w:r>
      <w:r w:rsidR="00832D17">
        <w:t xml:space="preserve">. </w:t>
      </w:r>
      <w:r>
        <w:t>A</w:t>
      </w:r>
      <w:r w:rsidR="00832D17">
        <w:t>ny images and interactive features have been inserted so that the user can get a better understand</w:t>
      </w:r>
      <w:r>
        <w:t>ing</w:t>
      </w:r>
      <w:r w:rsidR="00832D17">
        <w:t xml:space="preserve"> </w:t>
      </w:r>
      <w:r>
        <w:t>of the</w:t>
      </w:r>
      <w:r w:rsidR="00832D17">
        <w:t xml:space="preserve"> “feel” of the app duri</w:t>
      </w:r>
      <w:r w:rsidR="005F54AC">
        <w:t xml:space="preserve">ng testing. This should provide </w:t>
      </w:r>
      <w:r w:rsidR="00832D17">
        <w:t>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TableGrid"/>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val="en-GB" w:eastAsia="en-GB"/>
              </w:rPr>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val="en-GB" w:eastAsia="en-GB"/>
              </w:rPr>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val="en-GB" w:eastAsia="en-GB"/>
              </w:rPr>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F5EB68E" w14:textId="77777777" w:rsidR="005F54AC" w:rsidRDefault="005F54AC" w:rsidP="007F570A">
            <w:pPr>
              <w:spacing w:after="160"/>
              <w:rPr>
                <w:b/>
                <w:bCs/>
                <w:u w:val="single"/>
              </w:rPr>
            </w:pPr>
          </w:p>
          <w:p w14:paraId="06E24EED" w14:textId="00CD1AA0"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lang w:val="en-GB" w:eastAsia="en-GB"/>
              </w:rPr>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3F8E18FD" w14:textId="77777777" w:rsidR="005F54AC" w:rsidRDefault="005F54AC">
            <w:pPr>
              <w:spacing w:after="160"/>
              <w:rPr>
                <w:b/>
                <w:bCs/>
                <w:u w:val="single"/>
              </w:rPr>
            </w:pPr>
          </w:p>
          <w:p w14:paraId="787304AE" w14:textId="17DB3486" w:rsidR="007C5A1F" w:rsidRPr="007C5A1F" w:rsidRDefault="00600AEA">
            <w:pPr>
              <w:spacing w:after="160"/>
              <w:rPr>
                <w:b/>
                <w:bCs/>
                <w:u w:val="single"/>
              </w:rPr>
            </w:pPr>
            <w:r>
              <w:rPr>
                <w:b/>
                <w:bCs/>
                <w:u w:val="single"/>
              </w:rPr>
              <w:t>Find decks page</w:t>
            </w:r>
          </w:p>
          <w:p w14:paraId="0CC23059" w14:textId="510ADE75" w:rsidR="00600AEA" w:rsidRDefault="0020183A">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pt;height:210.25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49616C9D" w14:textId="77777777" w:rsidR="005F54AC" w:rsidRDefault="005F54AC" w:rsidP="007C5A1F">
            <w:pPr>
              <w:spacing w:after="160"/>
              <w:rPr>
                <w:b/>
                <w:bCs/>
                <w:u w:val="single"/>
              </w:rPr>
            </w:pPr>
          </w:p>
          <w:p w14:paraId="7B035DE2" w14:textId="15AC5181"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lang w:val="en-GB" w:eastAsia="en-GB"/>
              </w:rPr>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lang w:val="en-GB" w:eastAsia="en-GB"/>
              </w:rPr>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lang w:val="en-GB" w:eastAsia="en-GB"/>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val="en-GB" w:eastAsia="en-GB"/>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lang w:val="en-GB" w:eastAsia="en-GB"/>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val="en-GB" w:eastAsia="en-GB"/>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val="en-GB" w:eastAsia="en-GB"/>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lang w:val="en-GB" w:eastAsia="en-GB"/>
              </w:rPr>
              <w:drawing>
                <wp:inline distT="0" distB="0" distL="0" distR="0" wp14:anchorId="798EAFD2" wp14:editId="254BEB59">
                  <wp:extent cx="1257231" cy="2428646"/>
                  <wp:effectExtent l="0" t="0" r="635"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8961" cy="2470622"/>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lang w:val="en-GB" w:eastAsia="en-GB"/>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lang w:val="en-GB" w:eastAsia="en-GB"/>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lang w:val="en-GB" w:eastAsia="en-GB"/>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lang w:val="en-GB" w:eastAsia="en-GB"/>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33FF454A" w:rsidR="00735A8C" w:rsidRPr="005F54AC" w:rsidRDefault="00721318" w:rsidP="00781103">
      <w:pPr>
        <w:spacing w:after="160"/>
        <w:ind w:firstLine="720"/>
        <w:rPr>
          <w:i/>
          <w:szCs w:val="20"/>
        </w:rPr>
      </w:pPr>
      <w:r w:rsidRPr="005F54AC">
        <w:rPr>
          <w:szCs w:val="20"/>
        </w:rPr>
        <w:t xml:space="preserve">Here are the </w:t>
      </w:r>
      <w:r w:rsidR="00D077DE" w:rsidRPr="005F54AC">
        <w:rPr>
          <w:szCs w:val="20"/>
        </w:rPr>
        <w:t xml:space="preserve">low fidelity designs which were </w:t>
      </w:r>
      <w:r w:rsidRPr="005F54AC">
        <w:rPr>
          <w:szCs w:val="20"/>
        </w:rPr>
        <w:t>created in Balsamiq</w:t>
      </w:r>
      <w:r w:rsidR="005F54AC">
        <w:rPr>
          <w:szCs w:val="20"/>
        </w:rPr>
        <w:t>. Again, Balsamiq was used</w:t>
      </w:r>
      <w:r w:rsidR="00D077DE" w:rsidRPr="005F54AC">
        <w:rPr>
          <w:szCs w:val="20"/>
        </w:rPr>
        <w:t xml:space="preserve"> due to its simplicity and ease of use</w:t>
      </w:r>
      <w:r w:rsidRPr="005F54AC">
        <w:rPr>
          <w:szCs w:val="20"/>
        </w:rPr>
        <w:t xml:space="preserve">. </w:t>
      </w:r>
      <w:r w:rsidR="00D077DE" w:rsidRPr="005F54AC">
        <w:rPr>
          <w:szCs w:val="20"/>
        </w:rPr>
        <w:t xml:space="preserve">The desktop low fidelity prototype has been created from the wireframe designs but made to be a bit more understandable for the user. Any images that were not specified in the wireframe have been included and a basic “fake” implementation of what the </w:t>
      </w:r>
      <w:r w:rsidR="00F65D95" w:rsidRPr="005F54AC">
        <w:rPr>
          <w:szCs w:val="20"/>
        </w:rPr>
        <w:t>interactive map</w:t>
      </w:r>
      <w:r w:rsidR="00D077DE" w:rsidRPr="005F54AC">
        <w:rPr>
          <w:szCs w:val="20"/>
        </w:rPr>
        <w:t xml:space="preserve"> would look like has also been implemented. </w:t>
      </w:r>
    </w:p>
    <w:tbl>
      <w:tblPr>
        <w:tblStyle w:val="TableGrid"/>
        <w:tblW w:w="11624" w:type="dxa"/>
        <w:tblInd w:w="-572" w:type="dxa"/>
        <w:tblLayout w:type="fixed"/>
        <w:tblLook w:val="04A0" w:firstRow="1" w:lastRow="0" w:firstColumn="1" w:lastColumn="0" w:noHBand="0" w:noVBand="1"/>
      </w:tblPr>
      <w:tblGrid>
        <w:gridCol w:w="5670"/>
        <w:gridCol w:w="5954"/>
      </w:tblGrid>
      <w:tr w:rsidR="00735A8C" w14:paraId="690B1B09" w14:textId="77777777" w:rsidTr="009040BA">
        <w:tc>
          <w:tcPr>
            <w:tcW w:w="5670" w:type="dxa"/>
            <w:tcBorders>
              <w:top w:val="nil"/>
              <w:left w:val="nil"/>
              <w:bottom w:val="nil"/>
              <w:right w:val="nil"/>
            </w:tcBorders>
          </w:tcPr>
          <w:p w14:paraId="78C815AB" w14:textId="1F369650" w:rsidR="00735A8C" w:rsidRPr="007E3534" w:rsidRDefault="00735A8C" w:rsidP="00735A8C">
            <w:pPr>
              <w:spacing w:after="160"/>
              <w:rPr>
                <w:i/>
                <w:sz w:val="20"/>
                <w:szCs w:val="20"/>
              </w:rPr>
            </w:pPr>
            <w:r w:rsidRPr="007E3534">
              <w:rPr>
                <w:noProof/>
                <w:sz w:val="20"/>
                <w:szCs w:val="20"/>
                <w:lang w:val="en-GB" w:eastAsia="en-GB"/>
              </w:rPr>
              <w:drawing>
                <wp:anchor distT="0" distB="0" distL="114300" distR="114300" simplePos="0" relativeHeight="251634176" behindDoc="0" locked="0" layoutInCell="1" allowOverlap="1" wp14:anchorId="150EA0F3" wp14:editId="47B3E9F2">
                  <wp:simplePos x="0" y="0"/>
                  <wp:positionH relativeFrom="margin">
                    <wp:posOffset>-60325</wp:posOffset>
                  </wp:positionH>
                  <wp:positionV relativeFrom="paragraph">
                    <wp:posOffset>311785</wp:posOffset>
                  </wp:positionV>
                  <wp:extent cx="3284220" cy="2282190"/>
                  <wp:effectExtent l="0" t="0" r="0" b="3810"/>
                  <wp:wrapThrough wrapText="bothSides">
                    <wp:wrapPolygon edited="0">
                      <wp:start x="0" y="0"/>
                      <wp:lineTo x="0" y="21456"/>
                      <wp:lineTo x="21425" y="21456"/>
                      <wp:lineTo x="21425"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284220" cy="2282190"/>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Borders>
              <w:top w:val="nil"/>
              <w:left w:val="nil"/>
              <w:bottom w:val="nil"/>
              <w:right w:val="nil"/>
            </w:tcBorders>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lang w:val="en-GB" w:eastAsia="en-GB"/>
              </w:rPr>
              <w:drawing>
                <wp:inline distT="0" distB="0" distL="0" distR="0" wp14:anchorId="030E947D" wp14:editId="02859D83">
                  <wp:extent cx="3199414" cy="2365291"/>
                  <wp:effectExtent l="0" t="0" r="1270" b="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136"/>
                          <a:stretch/>
                        </pic:blipFill>
                        <pic:spPr bwMode="auto">
                          <a:xfrm>
                            <a:off x="0" y="0"/>
                            <a:ext cx="3266855" cy="24151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9040BA">
        <w:tc>
          <w:tcPr>
            <w:tcW w:w="5670" w:type="dxa"/>
            <w:tcBorders>
              <w:top w:val="nil"/>
              <w:left w:val="nil"/>
              <w:bottom w:val="nil"/>
              <w:right w:val="nil"/>
            </w:tcBorders>
          </w:tcPr>
          <w:p w14:paraId="78FC81D8" w14:textId="53D06954" w:rsidR="00735A8C" w:rsidRPr="007E3534" w:rsidRDefault="00735A8C" w:rsidP="00735A8C">
            <w:pPr>
              <w:spacing w:after="160"/>
              <w:ind w:left="100" w:hangingChars="50" w:hanging="100"/>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lang w:val="en-GB" w:eastAsia="en-GB"/>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Borders>
              <w:top w:val="nil"/>
              <w:left w:val="nil"/>
              <w:bottom w:val="nil"/>
              <w:right w:val="nil"/>
            </w:tcBorders>
          </w:tcPr>
          <w:p w14:paraId="3765DE67" w14:textId="7E36DB95" w:rsidR="00735A8C" w:rsidRPr="007E3534" w:rsidRDefault="00735A8C" w:rsidP="00735A8C">
            <w:pPr>
              <w:spacing w:after="160"/>
              <w:ind w:left="100" w:hangingChars="50" w:hanging="100"/>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i/>
                <w:sz w:val="20"/>
                <w:szCs w:val="20"/>
              </w:rPr>
            </w:pPr>
            <w:r w:rsidRPr="007E3534">
              <w:rPr>
                <w:b/>
                <w:noProof/>
                <w:sz w:val="20"/>
                <w:szCs w:val="20"/>
                <w:u w:val="single"/>
                <w:lang w:val="en-GB" w:eastAsia="en-GB"/>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9040BA">
        <w:trPr>
          <w:trHeight w:val="70"/>
        </w:trPr>
        <w:tc>
          <w:tcPr>
            <w:tcW w:w="11624" w:type="dxa"/>
            <w:gridSpan w:val="2"/>
            <w:tcBorders>
              <w:top w:val="nil"/>
              <w:left w:val="nil"/>
              <w:bottom w:val="nil"/>
              <w:right w:val="nil"/>
            </w:tcBorders>
          </w:tcPr>
          <w:p w14:paraId="07157DA7" w14:textId="139B4A37" w:rsidR="0064088B" w:rsidRPr="0064088B" w:rsidRDefault="0049386C" w:rsidP="00735A8C">
            <w:pPr>
              <w:spacing w:after="160"/>
              <w:rPr>
                <w:b/>
              </w:rPr>
            </w:pPr>
            <w:r w:rsidRPr="005F54AC">
              <w:rPr>
                <w:i/>
                <w:sz w:val="16"/>
                <w:szCs w:val="20"/>
              </w:rPr>
              <w:t>All</w:t>
            </w:r>
            <w:r w:rsidR="0064088B" w:rsidRPr="005F54AC">
              <w:rPr>
                <w:i/>
                <w:sz w:val="16"/>
                <w:szCs w:val="20"/>
              </w:rPr>
              <w:t xml:space="preserve"> the designs can be found in the appendix.</w:t>
            </w:r>
            <w:r w:rsidR="0064088B" w:rsidRPr="009856AD">
              <w:rPr>
                <w:b/>
                <w:noProof/>
                <w:sz w:val="24"/>
                <w:lang w:val="en-GB" w:eastAsia="en-GB"/>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6C398"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334A76"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4801B"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35E6F2"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CE7F9"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0DA04E"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t xml:space="preserve">                                                                                                                                                                                                                                                                                                                                                                                                  </w:t>
      </w:r>
      <w:r w:rsidR="0095061E">
        <w:rPr>
          <w:b/>
          <w:sz w:val="28"/>
        </w:rPr>
        <w:t xml:space="preserve">Quick and Dirty Initial </w:t>
      </w:r>
      <w:r w:rsidR="00FC4DE1" w:rsidRPr="0095061E">
        <w:rPr>
          <w:b/>
          <w:sz w:val="28"/>
        </w:rPr>
        <w:t>Empirical Evaluation</w:t>
      </w:r>
    </w:p>
    <w:p w14:paraId="571358CA" w14:textId="1B13E502" w:rsidR="00327640" w:rsidRDefault="00327640" w:rsidP="00327640">
      <w:pPr>
        <w:ind w:firstLine="720"/>
        <w:rPr>
          <w:highlight w:val="white"/>
        </w:rPr>
      </w:pPr>
      <w:r>
        <w:rPr>
          <w:rFonts w:hint="eastAsia"/>
          <w:highlight w:val="white"/>
        </w:rPr>
        <w:t>Once the low fidelity prototypes where made, test</w:t>
      </w:r>
      <w:r w:rsidR="005F54AC">
        <w:rPr>
          <w:highlight w:val="white"/>
        </w:rPr>
        <w:t>ing</w:t>
      </w:r>
      <w:r>
        <w:rPr>
          <w:rFonts w:hint="eastAsia"/>
          <w:highlight w:val="white"/>
        </w:rPr>
        <w:t xml:space="preserve"> was </w:t>
      </w:r>
      <w:r w:rsidR="005F54AC">
        <w:rPr>
          <w:highlight w:val="white"/>
        </w:rPr>
        <w:t>done</w:t>
      </w:r>
      <w:r>
        <w:rPr>
          <w:rFonts w:hint="eastAsia"/>
          <w:highlight w:val="white"/>
        </w:rPr>
        <w:t xml:space="preserve"> to see how usable </w:t>
      </w:r>
      <w:r w:rsidR="005F54AC">
        <w:rPr>
          <w:highlight w:val="white"/>
        </w:rPr>
        <w:t>the prototypes</w:t>
      </w:r>
      <w:r>
        <w:rPr>
          <w:rFonts w:hint="eastAsia"/>
          <w:highlight w:val="white"/>
        </w:rPr>
        <w:t xml:space="preserve"> </w:t>
      </w:r>
      <w:r w:rsidR="005F54AC">
        <w:rPr>
          <w:highlight w:val="white"/>
        </w:rPr>
        <w:t>are</w:t>
      </w:r>
      <w:r>
        <w:rPr>
          <w:rFonts w:hint="eastAsia"/>
          <w:highlight w:val="white"/>
        </w:rPr>
        <w:t xml:space="preserve">. </w:t>
      </w:r>
      <w:r>
        <w:rPr>
          <w:highlight w:val="white"/>
        </w:rPr>
        <w:t>Using the techniques in “</w:t>
      </w:r>
      <w:r w:rsidR="003B5DE2">
        <w:rPr>
          <w:highlight w:val="white"/>
        </w:rPr>
        <w:t>Operationaliz</w:t>
      </w:r>
      <w:r w:rsidR="00A8597D">
        <w:rPr>
          <w:highlight w:val="white"/>
        </w:rPr>
        <w:t>ing</w:t>
      </w:r>
      <w:r>
        <w:rPr>
          <w:highlight w:val="white"/>
        </w:rPr>
        <w:t xml:space="preserve"> Usability Concepts”, </w:t>
      </w:r>
      <w:r w:rsidR="005F54AC">
        <w:rPr>
          <w:highlight w:val="white"/>
        </w:rPr>
        <w:t>five</w:t>
      </w:r>
      <w:r>
        <w:rPr>
          <w:highlight w:val="white"/>
        </w:rPr>
        <w:t xml:space="preserve"> users were chosen to test both prototypes.</w:t>
      </w:r>
      <w:r w:rsidR="005F54AC">
        <w:rPr>
          <w:highlight w:val="white"/>
        </w:rPr>
        <w:t xml:space="preserve"> The prototypes created on Balsamiq were printed out and then screens were taken away and placed in front of the users as they clicked objects on the paper prototypes.</w:t>
      </w:r>
      <w:r>
        <w:rPr>
          <w:highlight w:val="white"/>
        </w:rPr>
        <w:t xml:space="preserve"> </w:t>
      </w:r>
      <w:commentRangeStart w:id="15"/>
      <w:r>
        <w:rPr>
          <w:highlight w:val="white"/>
        </w:rPr>
        <w:t>During the testing</w:t>
      </w:r>
      <w:r w:rsidR="005F54AC">
        <w:rPr>
          <w:highlight w:val="white"/>
        </w:rPr>
        <w:t>,</w:t>
      </w:r>
      <w:r>
        <w:rPr>
          <w:highlight w:val="white"/>
        </w:rPr>
        <w:t xml:space="preserve"> the users were given set tasks and the time taken to complete these tasks was measured. </w:t>
      </w:r>
      <w:r w:rsidR="006646CF">
        <w:rPr>
          <w:highlight w:val="white"/>
        </w:rPr>
        <w:t xml:space="preserve">The </w:t>
      </w:r>
      <w:r w:rsidR="00C23A0D">
        <w:rPr>
          <w:highlight w:val="white"/>
        </w:rPr>
        <w:t xml:space="preserve">users </w:t>
      </w:r>
      <w:r w:rsidR="006646CF">
        <w:rPr>
          <w:highlight w:val="white"/>
        </w:rPr>
        <w:t>were each assured that it was the prototypes</w:t>
      </w:r>
      <w:r w:rsidR="00C23A0D">
        <w:rPr>
          <w:highlight w:val="white"/>
        </w:rPr>
        <w:t>’</w:t>
      </w:r>
      <w:r w:rsidR="006646CF">
        <w:rPr>
          <w:highlight w:val="white"/>
        </w:rPr>
        <w:t xml:space="preserve"> usability that was being tested and not </w:t>
      </w:r>
      <w:r w:rsidR="00C23A0D">
        <w:rPr>
          <w:highlight w:val="white"/>
        </w:rPr>
        <w:t>them.</w:t>
      </w:r>
      <w:r w:rsidR="006646CF">
        <w:rPr>
          <w:highlight w:val="white"/>
        </w:rPr>
        <w:t xml:space="preserve"> </w:t>
      </w:r>
      <w:r w:rsidR="00C23A0D">
        <w:rPr>
          <w:highlight w:val="white"/>
        </w:rPr>
        <w:t xml:space="preserve">They were </w:t>
      </w:r>
      <w:r w:rsidR="006646CF">
        <w:rPr>
          <w:highlight w:val="white"/>
        </w:rPr>
        <w:t>also encouraged to keep talking while they perform</w:t>
      </w:r>
      <w:r w:rsidR="00C23A0D">
        <w:rPr>
          <w:highlight w:val="white"/>
        </w:rPr>
        <w:t>ed</w:t>
      </w:r>
      <w:r w:rsidR="006646CF">
        <w:rPr>
          <w:highlight w:val="white"/>
        </w:rPr>
        <w:t xml:space="preserve"> </w:t>
      </w:r>
      <w:r w:rsidR="00C23A0D">
        <w:rPr>
          <w:highlight w:val="white"/>
        </w:rPr>
        <w:t>tasks</w:t>
      </w:r>
      <w:r w:rsidR="006646CF">
        <w:rPr>
          <w:highlight w:val="white"/>
        </w:rPr>
        <w:t>. Making</w:t>
      </w:r>
      <w:r w:rsidR="00C23A0D">
        <w:rPr>
          <w:highlight w:val="white"/>
        </w:rPr>
        <w:t xml:space="preserve"> users</w:t>
      </w:r>
      <w:r w:rsidR="006646CF">
        <w:rPr>
          <w:highlight w:val="white"/>
        </w:rPr>
        <w:t xml:space="preserve"> do this, as recommended </w:t>
      </w:r>
      <w:commentRangeStart w:id="16"/>
      <w:r w:rsidR="006646CF">
        <w:rPr>
          <w:highlight w:val="white"/>
        </w:rPr>
        <w:t>by</w:t>
      </w:r>
      <w:commentRangeEnd w:id="16"/>
      <w:r w:rsidR="006646CF">
        <w:rPr>
          <w:rStyle w:val="CommentReference"/>
        </w:rPr>
        <w:commentReference w:id="16"/>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w:t>
      </w:r>
      <w:r w:rsidR="00C23A0D">
        <w:rPr>
          <w:highlight w:val="white"/>
        </w:rPr>
        <w:t>s it tells us exactly where</w:t>
      </w:r>
      <w:r w:rsidR="006646CF">
        <w:rPr>
          <w:highlight w:val="white"/>
        </w:rPr>
        <w:t xml:space="preserve"> user</w:t>
      </w:r>
      <w:r w:rsidR="00C23A0D">
        <w:rPr>
          <w:highlight w:val="white"/>
        </w:rPr>
        <w:t>s</w:t>
      </w:r>
      <w:r w:rsidR="006646CF">
        <w:rPr>
          <w:highlight w:val="white"/>
        </w:rPr>
        <w:t xml:space="preserve"> </w:t>
      </w:r>
      <w:r w:rsidR="00C23A0D">
        <w:rPr>
          <w:highlight w:val="white"/>
        </w:rPr>
        <w:t>go</w:t>
      </w:r>
      <w:r w:rsidR="006646CF">
        <w:rPr>
          <w:highlight w:val="white"/>
        </w:rPr>
        <w:t xml:space="preserve"> wrong and therefore where the usability of the prototype </w:t>
      </w:r>
      <w:r w:rsidR="00C23A0D">
        <w:rPr>
          <w:highlight w:val="white"/>
        </w:rPr>
        <w:t>needs improving</w:t>
      </w:r>
      <w:r w:rsidR="006646CF">
        <w:rPr>
          <w:highlight w:val="white"/>
        </w:rPr>
        <w:t>.</w:t>
      </w:r>
    </w:p>
    <w:p w14:paraId="6C82EBB7" w14:textId="7EC773AE" w:rsidR="006646CF" w:rsidRDefault="00327640" w:rsidP="004705D8">
      <w:pPr>
        <w:ind w:firstLine="720"/>
      </w:pPr>
      <w:r>
        <w:rPr>
          <w:highlight w:val="white"/>
        </w:rPr>
        <w:t xml:space="preserve">After </w:t>
      </w:r>
      <w:r w:rsidR="004705D8">
        <w:rPr>
          <w:highlight w:val="white"/>
        </w:rPr>
        <w:t>testing</w:t>
      </w:r>
      <w:r>
        <w:rPr>
          <w:highlight w:val="white"/>
        </w:rPr>
        <w:t xml:space="preserve"> was complete</w:t>
      </w:r>
      <w:r w:rsidR="004705D8">
        <w:rPr>
          <w:highlight w:val="white"/>
        </w:rPr>
        <w:t>d</w:t>
      </w:r>
      <w:r>
        <w:rPr>
          <w:highlight w:val="white"/>
        </w:rPr>
        <w:t xml:space="preserve">, analysis was done </w:t>
      </w:r>
      <w:r w:rsidR="004705D8">
        <w:rPr>
          <w:highlight w:val="white"/>
        </w:rPr>
        <w:t xml:space="preserve">on the </w:t>
      </w:r>
      <w:r>
        <w:rPr>
          <w:highlight w:val="white"/>
        </w:rPr>
        <w:t xml:space="preserve">results </w:t>
      </w:r>
      <w:r w:rsidR="004705D8">
        <w:rPr>
          <w:highlight w:val="white"/>
        </w:rPr>
        <w:t>of the tests to see what needs improvement.</w:t>
      </w:r>
      <w:commentRangeEnd w:id="15"/>
      <w:r w:rsidR="004705D8">
        <w:t xml:space="preserve"> Process of evaluation of these results can be seen below.</w:t>
      </w:r>
    </w:p>
    <w:p w14:paraId="5CF162A2" w14:textId="77777777" w:rsidR="004705D8" w:rsidRDefault="004705D8" w:rsidP="006646CF">
      <w:pPr>
        <w:rPr>
          <w:i/>
        </w:rPr>
      </w:pPr>
    </w:p>
    <w:p w14:paraId="04B9B321" w14:textId="31FA5B07" w:rsidR="00327640" w:rsidRDefault="006646CF" w:rsidP="006646CF">
      <w:pPr>
        <w:rPr>
          <w:highlight w:val="white"/>
        </w:rPr>
      </w:pPr>
      <w:r>
        <w:rPr>
          <w:i/>
        </w:rPr>
        <w:t>Empirical evaluation results</w:t>
      </w:r>
      <w:r w:rsidR="00327640">
        <w:rPr>
          <w:rStyle w:val="CommentReference"/>
        </w:rPr>
        <w:commentReference w:id="15"/>
      </w:r>
    </w:p>
    <w:p w14:paraId="05641A8E" w14:textId="24249B40" w:rsidR="00CA06A3" w:rsidRDefault="0020183A">
      <w:pPr>
        <w:spacing w:after="160"/>
        <w:rPr>
          <w:sz w:val="21"/>
          <w:szCs w:val="21"/>
        </w:rPr>
      </w:pPr>
      <w:r>
        <w:rPr>
          <w:sz w:val="21"/>
          <w:szCs w:val="21"/>
        </w:rPr>
        <w:pict w14:anchorId="19A7588C">
          <v:shape id="_x0000_i1026" type="#_x0000_t75" style="width:538pt;height:239.05pt">
            <v:imagedata r:id="rId33" o:title="chrome_2017-03-22_14-50-02" cropbottom=".3125"/>
          </v:shape>
        </w:pict>
      </w:r>
    </w:p>
    <w:p w14:paraId="48327F3D" w14:textId="77777777" w:rsidR="004705D8" w:rsidRDefault="00C52084" w:rsidP="00C52084">
      <w:pPr>
        <w:spacing w:after="160"/>
        <w:rPr>
          <w:b/>
          <w:sz w:val="28"/>
        </w:rPr>
      </w:pPr>
      <w:r w:rsidRPr="005B2FCE">
        <w:rPr>
          <w:rFonts w:hint="eastAsia"/>
          <w:b/>
          <w:sz w:val="28"/>
        </w:rPr>
        <w:t>Analysis of Results</w:t>
      </w:r>
    </w:p>
    <w:p w14:paraId="1477FA5B" w14:textId="6ADFD568" w:rsidR="005B2FCE" w:rsidRPr="005B2FCE" w:rsidRDefault="00CB5468" w:rsidP="00C52084">
      <w:pPr>
        <w:spacing w:after="160"/>
        <w:rPr>
          <w:b/>
          <w:sz w:val="24"/>
        </w:rPr>
      </w:pPr>
      <w:r>
        <w:rPr>
          <w:b/>
          <w:sz w:val="24"/>
        </w:rPr>
        <w:t xml:space="preserve">General Feedback from the </w:t>
      </w:r>
      <w:r w:rsidR="005B2FCE">
        <w:rPr>
          <w:b/>
          <w:sz w:val="24"/>
        </w:rPr>
        <w:t>users</w:t>
      </w:r>
    </w:p>
    <w:p w14:paraId="58DFE77C" w14:textId="5200C3D4" w:rsidR="00684EDD" w:rsidRPr="00910CC4" w:rsidRDefault="00910CC4" w:rsidP="00C52084">
      <w:pPr>
        <w:spacing w:after="160"/>
        <w:ind w:firstLine="720"/>
      </w:pPr>
      <w:r>
        <w:t>It appears that syncing proved to be difficult for some users, especially on the desktop version, as 3 users took over 10 seconds to complete this task, one</w:t>
      </w:r>
      <w:r w:rsidR="004705D8">
        <w:t xml:space="preserve"> of them</w:t>
      </w:r>
      <w:r>
        <w:t xml:space="preserve"> taking almost a minute. The last user is someone who doesn’t use apps that often, however, and they didn’t entirely seem to know what “Sync” meant. </w:t>
      </w:r>
    </w:p>
    <w:p w14:paraId="20C056BE" w14:textId="067279E6" w:rsidR="00684EDD" w:rsidRPr="004705D8" w:rsidRDefault="009306C4" w:rsidP="00684EDD">
      <w:pPr>
        <w:spacing w:after="160"/>
        <w:rPr>
          <w:szCs w:val="24"/>
        </w:rPr>
      </w:pPr>
      <w:r>
        <w:rPr>
          <w:b/>
          <w:sz w:val="24"/>
          <w:szCs w:val="24"/>
        </w:rPr>
        <w:tab/>
      </w:r>
      <w:r w:rsidRPr="004705D8">
        <w:rPr>
          <w:szCs w:val="24"/>
        </w:rPr>
        <w:t>During the process of finding and studying a flashcard, most users coped fine in finding and learning it in decent time</w:t>
      </w:r>
      <w:r w:rsidR="00B526BC">
        <w:rPr>
          <w:szCs w:val="24"/>
        </w:rPr>
        <w:t>.</w:t>
      </w:r>
      <w:r w:rsidRPr="004705D8">
        <w:rPr>
          <w:szCs w:val="24"/>
        </w:rPr>
        <w:t xml:space="preserve"> During the studying of a flashcard</w:t>
      </w:r>
      <w:r w:rsidR="00B526BC">
        <w:rPr>
          <w:szCs w:val="24"/>
        </w:rPr>
        <w:t>,</w:t>
      </w:r>
      <w:r w:rsidRPr="004705D8">
        <w:rPr>
          <w:szCs w:val="24"/>
        </w:rPr>
        <w:t xml:space="preserve"> person 5 of the mobile version thought that “Show 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223FDEB4" w:rsidR="009306C4" w:rsidRPr="004705D8" w:rsidRDefault="009306C4" w:rsidP="00684EDD">
      <w:pPr>
        <w:spacing w:after="160"/>
        <w:rPr>
          <w:szCs w:val="24"/>
        </w:rPr>
      </w:pPr>
      <w:r w:rsidRPr="004705D8">
        <w:rPr>
          <w:szCs w:val="24"/>
        </w:rPr>
        <w:tab/>
        <w:t>The 3</w:t>
      </w:r>
      <w:r w:rsidRPr="004705D8">
        <w:rPr>
          <w:szCs w:val="24"/>
          <w:vertAlign w:val="superscript"/>
        </w:rPr>
        <w:t>rd</w:t>
      </w:r>
      <w:r w:rsidRPr="004705D8">
        <w:rPr>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w:t>
      </w:r>
      <w:r w:rsidR="00B526BC">
        <w:rPr>
          <w:szCs w:val="24"/>
        </w:rPr>
        <w:t xml:space="preserve">that </w:t>
      </w:r>
      <w:r w:rsidRPr="004705D8">
        <w:rPr>
          <w:szCs w:val="24"/>
        </w:rPr>
        <w:t>they could find</w:t>
      </w:r>
      <w:r w:rsidR="00B526BC">
        <w:rPr>
          <w:szCs w:val="24"/>
        </w:rPr>
        <w:t xml:space="preserve"> the deck</w:t>
      </w:r>
      <w:r w:rsidRPr="004705D8">
        <w:rPr>
          <w:szCs w:val="24"/>
        </w:rPr>
        <w:t xml:space="preserve">. </w:t>
      </w:r>
      <w:r w:rsidR="00B526BC">
        <w:rPr>
          <w:szCs w:val="24"/>
        </w:rPr>
        <w:t>H</w:t>
      </w:r>
      <w:r w:rsidR="001A35E6" w:rsidRPr="004705D8">
        <w:rPr>
          <w:szCs w:val="24"/>
        </w:rPr>
        <w:t>inting to the user in some way that the map exists</w:t>
      </w:r>
      <w:r w:rsidR="00B526BC">
        <w:rPr>
          <w:szCs w:val="24"/>
        </w:rPr>
        <w:t>,</w:t>
      </w:r>
      <w:r w:rsidR="001A35E6" w:rsidRPr="004705D8">
        <w:rPr>
          <w:szCs w:val="24"/>
        </w:rPr>
        <w:t xml:space="preserve"> and that they can use it to find other flashcard decks</w:t>
      </w:r>
      <w:r w:rsidR="00B526BC">
        <w:rPr>
          <w:szCs w:val="24"/>
        </w:rPr>
        <w:t>, could be implemented</w:t>
      </w:r>
      <w:r w:rsidR="001A35E6" w:rsidRPr="004705D8">
        <w:rPr>
          <w:szCs w:val="24"/>
        </w:rPr>
        <w:t>.</w:t>
      </w:r>
    </w:p>
    <w:p w14:paraId="4FB4C112" w14:textId="57ECCEA0" w:rsidR="001A35E6" w:rsidRPr="004705D8" w:rsidRDefault="001A35E6" w:rsidP="00684EDD">
      <w:pPr>
        <w:spacing w:after="160"/>
        <w:rPr>
          <w:szCs w:val="24"/>
        </w:rPr>
      </w:pPr>
      <w:r w:rsidRPr="004705D8">
        <w:rPr>
          <w:szCs w:val="24"/>
        </w:rPr>
        <w:tab/>
      </w:r>
      <w:r w:rsidR="00294357" w:rsidRPr="004705D8">
        <w:rPr>
          <w:szCs w:val="24"/>
        </w:rPr>
        <w:t xml:space="preserve">Both changing language settings </w:t>
      </w:r>
      <w:r w:rsidR="00735A8C" w:rsidRPr="004705D8">
        <w:rPr>
          <w:szCs w:val="24"/>
        </w:rPr>
        <w:t>and finding the progress page we</w:t>
      </w:r>
      <w:r w:rsidR="00294357" w:rsidRPr="004705D8">
        <w:rPr>
          <w:szCs w:val="24"/>
        </w:rPr>
        <w:t>re very easy for all users and</w:t>
      </w:r>
      <w:r w:rsidR="00735A8C" w:rsidRPr="004705D8">
        <w:rPr>
          <w:szCs w:val="24"/>
        </w:rPr>
        <w:t xml:space="preserve"> was</w:t>
      </w:r>
      <w:r w:rsidR="00294357" w:rsidRPr="004705D8">
        <w:rPr>
          <w:szCs w:val="24"/>
        </w:rPr>
        <w:t xml:space="preserve"> achieved very quick</w:t>
      </w:r>
      <w:r w:rsidR="00735A8C" w:rsidRPr="004705D8">
        <w:rPr>
          <w:szCs w:val="24"/>
        </w:rPr>
        <w:t>ly</w:t>
      </w:r>
      <w:r w:rsidR="00294357" w:rsidRPr="004705D8">
        <w:rPr>
          <w:szCs w:val="24"/>
        </w:rPr>
        <w:t>, showing that easy to understand logos can be very effective. A couple of people mentioned that they didn’t like how the locations of th</w:t>
      </w:r>
      <w:r w:rsidR="00B526BC">
        <w:rPr>
          <w:szCs w:val="24"/>
        </w:rPr>
        <w:t>ese</w:t>
      </w:r>
      <w:r w:rsidR="00294357" w:rsidRPr="004705D8">
        <w:rPr>
          <w:szCs w:val="24"/>
        </w:rPr>
        <w:t xml:space="preserve"> buttons w</w:t>
      </w:r>
      <w:r w:rsidR="00B526BC">
        <w:rPr>
          <w:szCs w:val="24"/>
        </w:rPr>
        <w:t>ere</w:t>
      </w:r>
      <w:r w:rsidR="00294357" w:rsidRPr="004705D8">
        <w:rPr>
          <w:szCs w:val="24"/>
        </w:rPr>
        <w:t xml:space="preserve"> inconsistent between prototypes and one person said that the logo for language settings looked too much like it meant “translate”. These comments will be taken into consideration when making changes</w:t>
      </w:r>
      <w:r w:rsidR="00A10E7E" w:rsidRPr="004705D8">
        <w:rPr>
          <w:szCs w:val="24"/>
        </w:rPr>
        <w:t xml:space="preserve"> in the next implementation of prototypes</w:t>
      </w:r>
      <w:r w:rsidR="00294357" w:rsidRPr="004705D8">
        <w:rPr>
          <w:szCs w:val="24"/>
        </w:rPr>
        <w:t>.</w:t>
      </w:r>
    </w:p>
    <w:p w14:paraId="0DCC7092" w14:textId="78A3084A" w:rsidR="00684EDD" w:rsidRPr="005B2FCE" w:rsidRDefault="00684EDD" w:rsidP="00684EDD">
      <w:pPr>
        <w:spacing w:after="160"/>
        <w:rPr>
          <w:b/>
          <w:sz w:val="28"/>
          <w:szCs w:val="24"/>
        </w:rPr>
      </w:pPr>
      <w:r w:rsidRPr="005B2FCE">
        <w:rPr>
          <w:b/>
          <w:sz w:val="28"/>
          <w:szCs w:val="24"/>
        </w:rPr>
        <w:t>Modification of Interface Specification</w:t>
      </w:r>
    </w:p>
    <w:p w14:paraId="2181F69F" w14:textId="40F06305" w:rsidR="009D749A" w:rsidRPr="004705D8" w:rsidRDefault="009D749A" w:rsidP="00684EDD">
      <w:pPr>
        <w:spacing w:after="160"/>
        <w:rPr>
          <w:szCs w:val="24"/>
        </w:rPr>
      </w:pPr>
      <w:r>
        <w:rPr>
          <w:b/>
          <w:sz w:val="24"/>
          <w:szCs w:val="24"/>
        </w:rPr>
        <w:tab/>
      </w:r>
      <w:r w:rsidR="0064088B" w:rsidRPr="004705D8">
        <w:rPr>
          <w:szCs w:val="24"/>
        </w:rPr>
        <w:t>C</w:t>
      </w:r>
      <w:r w:rsidRPr="004705D8">
        <w:rPr>
          <w:szCs w:val="24"/>
        </w:rPr>
        <w:t>hanges</w:t>
      </w:r>
      <w:r w:rsidR="0064088B" w:rsidRPr="004705D8">
        <w:rPr>
          <w:szCs w:val="24"/>
        </w:rPr>
        <w:t xml:space="preserve"> to</w:t>
      </w:r>
      <w:r w:rsidRPr="004705D8">
        <w:rPr>
          <w:szCs w:val="24"/>
        </w:rPr>
        <w:t xml:space="preserve"> the original interface specification</w:t>
      </w:r>
      <w:r w:rsidR="0064088B" w:rsidRPr="004705D8">
        <w:rPr>
          <w:szCs w:val="24"/>
        </w:rPr>
        <w:t xml:space="preserve"> have </w:t>
      </w:r>
      <w:r w:rsidR="00EA5286" w:rsidRPr="004705D8">
        <w:rPr>
          <w:szCs w:val="24"/>
        </w:rPr>
        <w:t>been</w:t>
      </w:r>
      <w:r w:rsidRPr="004705D8">
        <w:rPr>
          <w:szCs w:val="24"/>
        </w:rPr>
        <w:t xml:space="preserve"> noted</w:t>
      </w:r>
      <w:r w:rsidR="00EA5286" w:rsidRPr="004705D8">
        <w:rPr>
          <w:szCs w:val="24"/>
        </w:rPr>
        <w:t xml:space="preserve"> here</w:t>
      </w:r>
      <w:r w:rsidRPr="004705D8">
        <w:rPr>
          <w:szCs w:val="24"/>
        </w:rPr>
        <w:t xml:space="preserve"> and have been implemented in the high-fidelity prototypes in hope that </w:t>
      </w:r>
      <w:r w:rsidR="00EA5286" w:rsidRPr="004705D8">
        <w:rPr>
          <w:szCs w:val="24"/>
        </w:rPr>
        <w:t>they</w:t>
      </w:r>
      <w:r w:rsidRPr="004705D8">
        <w:rPr>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32BFC4B7" w:rsidR="00B528F3" w:rsidRPr="00DA4295" w:rsidRDefault="00DA4295" w:rsidP="00DA4295">
      <w:pPr>
        <w:pStyle w:val="ListParagraph"/>
        <w:numPr>
          <w:ilvl w:val="0"/>
          <w:numId w:val="1"/>
        </w:numPr>
        <w:spacing w:after="160"/>
        <w:ind w:leftChars="0"/>
        <w:rPr>
          <w:b/>
        </w:rPr>
      </w:pPr>
      <w:r>
        <w:t>Text for “Show Back” button during studying of flashcards change</w:t>
      </w:r>
      <w:r w:rsidR="00B526BC">
        <w:t>d</w:t>
      </w:r>
      <w:r>
        <w:t xml:space="preserve"> to “Show Answer”.</w:t>
      </w:r>
    </w:p>
    <w:p w14:paraId="56FEB3C9" w14:textId="32654ACE" w:rsidR="00DA4295" w:rsidRPr="00DA4295" w:rsidRDefault="00DA4295" w:rsidP="00DA4295">
      <w:pPr>
        <w:pStyle w:val="ListParagraph"/>
        <w:numPr>
          <w:ilvl w:val="0"/>
          <w:numId w:val="1"/>
        </w:numPr>
        <w:spacing w:after="160"/>
        <w:ind w:leftChars="0"/>
        <w:rPr>
          <w:b/>
        </w:rPr>
      </w:pPr>
      <w:r>
        <w:t>Message box now displays if a user tries to navigate to a page that they are already on.</w:t>
      </w:r>
    </w:p>
    <w:p w14:paraId="72F38039" w14:textId="7992BFAC" w:rsidR="00DA4295" w:rsidRPr="00DA4295" w:rsidRDefault="00DA4295" w:rsidP="00DA4295">
      <w:pPr>
        <w:pStyle w:val="ListParagraph"/>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w:t>
      </w:r>
      <w:r w:rsidR="00B526BC">
        <w:t xml:space="preserve"> in the navigation bar (mobile) and within “Edit” on a menu bar (desktop).</w:t>
      </w:r>
    </w:p>
    <w:p w14:paraId="1CA6E54B" w14:textId="751022B3" w:rsidR="00DA4295" w:rsidRPr="009D749A" w:rsidRDefault="009D749A" w:rsidP="00DA4295">
      <w:pPr>
        <w:pStyle w:val="ListParagraph"/>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ListParagraph"/>
        <w:numPr>
          <w:ilvl w:val="0"/>
          <w:numId w:val="1"/>
        </w:numPr>
        <w:spacing w:after="160"/>
        <w:ind w:leftChars="0"/>
        <w:rPr>
          <w:b/>
        </w:rPr>
      </w:pPr>
      <w:r>
        <w:t>Navigation bars on both mobile and desktop have been improved and are now more consistent.</w:t>
      </w:r>
    </w:p>
    <w:p w14:paraId="51823F47" w14:textId="03F36CAC" w:rsidR="009D749A" w:rsidRPr="00EA5286" w:rsidRDefault="009D749A" w:rsidP="00DA4295">
      <w:pPr>
        <w:pStyle w:val="ListParagraph"/>
        <w:numPr>
          <w:ilvl w:val="0"/>
          <w:numId w:val="1"/>
        </w:numPr>
        <w:spacing w:after="160"/>
        <w:ind w:leftChars="0"/>
        <w:rPr>
          <w:b/>
        </w:rPr>
      </w:pPr>
      <w:r>
        <w:t>Changed text boxes</w:t>
      </w:r>
      <w:r w:rsidR="00B526BC">
        <w:t>,</w:t>
      </w:r>
      <w:r>
        <w:t xml:space="preserve"> for language settings</w:t>
      </w:r>
      <w:r w:rsidR="00B526BC">
        <w:t>,</w:t>
      </w:r>
      <w:r>
        <w:t xml:space="preserve"> to drop down menus.</w:t>
      </w:r>
    </w:p>
    <w:p w14:paraId="56A11146" w14:textId="5BC2B7E1" w:rsidR="00EA5286" w:rsidRPr="00DA4295" w:rsidRDefault="00EA5286" w:rsidP="00DA4295">
      <w:pPr>
        <w:pStyle w:val="ListParagraph"/>
        <w:numPr>
          <w:ilvl w:val="0"/>
          <w:numId w:val="1"/>
        </w:numPr>
        <w:spacing w:after="160"/>
        <w:ind w:leftChars="0"/>
        <w:rPr>
          <w:b/>
        </w:rPr>
      </w:pPr>
      <w:r>
        <w:t xml:space="preserve">Removed </w:t>
      </w:r>
      <w:r w:rsidR="00B526BC">
        <w:t>sign in and register</w:t>
      </w:r>
      <w:r>
        <w:t xml:space="preserve"> form for mobile and instead</w:t>
      </w:r>
      <w:r w:rsidR="00B526BC">
        <w:t xml:space="preserve"> made them separate. A new “title” page has been added which gives</w:t>
      </w:r>
      <w:r>
        <w:t xml:space="preserve"> the choice</w:t>
      </w:r>
      <w:r w:rsidR="00B526BC">
        <w:t>s</w:t>
      </w:r>
      <w:r>
        <w:t xml:space="preserve"> to sign in or register</w:t>
      </w:r>
      <w:r w:rsidR="00B526BC">
        <w:t>,</w:t>
      </w:r>
      <w:r>
        <w:t xml:space="preserve"> which</w:t>
      </w:r>
      <w:r w:rsidR="00B526BC">
        <w:t xml:space="preserve"> then</w:t>
      </w:r>
      <w:r>
        <w:t xml:space="preserve">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8B66445" w:rsidR="00C52084" w:rsidRPr="00C52084" w:rsidRDefault="00C52084" w:rsidP="00FC4DE1">
      <w:pPr>
        <w:spacing w:after="160"/>
        <w:rPr>
          <w:szCs w:val="24"/>
        </w:rPr>
      </w:pPr>
      <w:r>
        <w:rPr>
          <w:b/>
          <w:sz w:val="28"/>
          <w:szCs w:val="24"/>
        </w:rPr>
        <w:tab/>
      </w:r>
      <w:r w:rsidR="00EA5286">
        <w:rPr>
          <w:szCs w:val="24"/>
        </w:rPr>
        <w:t xml:space="preserve">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w:t>
      </w:r>
      <w:r w:rsidR="00E3134F">
        <w:rPr>
          <w:szCs w:val="24"/>
        </w:rPr>
        <w:t xml:space="preserve">the systems </w:t>
      </w:r>
      <w:r w:rsidR="00EA5286">
        <w:rPr>
          <w:szCs w:val="24"/>
        </w:rPr>
        <w:t>functionality, as at this stage a lot of the functionality isn’t yet fully implemented</w:t>
      </w:r>
      <w:r w:rsidR="00E3134F">
        <w:rPr>
          <w:szCs w:val="24"/>
        </w:rPr>
        <w:t>,</w:t>
      </w:r>
      <w:r w:rsidR="00EA5286">
        <w:rPr>
          <w:szCs w:val="24"/>
        </w:rPr>
        <w:t xml:space="preserve"> but is instead meant to look like it </w:t>
      </w:r>
      <w:r w:rsidR="00152965">
        <w:rPr>
          <w:szCs w:val="24"/>
        </w:rPr>
        <w:t>is</w:t>
      </w:r>
      <w:r w:rsidR="00EA5286">
        <w:rPr>
          <w:szCs w:val="24"/>
        </w:rPr>
        <w:t xml:space="preserve"> for usability testing purposes.</w:t>
      </w:r>
    </w:p>
    <w:p w14:paraId="08D688C1" w14:textId="0DE3B804" w:rsidR="00FC4DE1" w:rsidRDefault="00FC4DE1" w:rsidP="00FC4DE1">
      <w:pPr>
        <w:spacing w:after="160"/>
        <w:rPr>
          <w:b/>
          <w:sz w:val="24"/>
        </w:rPr>
      </w:pPr>
      <w:r w:rsidRPr="00EA5286">
        <w:rPr>
          <w:b/>
          <w:sz w:val="24"/>
        </w:rPr>
        <w:t>Mobile High Fidelity</w:t>
      </w:r>
    </w:p>
    <w:p w14:paraId="559E4DF4" w14:textId="02BF8F2C" w:rsidR="001B333E" w:rsidRDefault="00EA5286" w:rsidP="00FC4DE1">
      <w:pPr>
        <w:spacing w:after="160"/>
        <w:rPr>
          <w:i/>
          <w:szCs w:val="20"/>
        </w:rPr>
      </w:pPr>
      <w:r>
        <w:rPr>
          <w:b/>
          <w:sz w:val="24"/>
        </w:rPr>
        <w:tab/>
      </w:r>
      <w:r w:rsidRPr="001B333E">
        <w:t>The mobile high fidelity has been implemented with proto io</w:t>
      </w:r>
      <w:r w:rsidR="001B333E">
        <w:t>,</w:t>
      </w:r>
      <w:r w:rsidRPr="001B333E">
        <w:t xml:space="preserve"> which allows quick</w:t>
      </w:r>
      <w:r w:rsidR="001B333E">
        <w:t xml:space="preserve"> and high quality</w:t>
      </w:r>
      <w:r w:rsidRPr="001B333E">
        <w:t xml:space="preserve"> development of</w:t>
      </w:r>
      <w:r w:rsidR="001B333E">
        <w:t xml:space="preserve"> real-looking</w:t>
      </w:r>
      <w:r w:rsidRPr="001B333E">
        <w:t xml:space="preserve"> prototypes. You can easily add interaction, effects and add more complex features that other software like Balsamiq </w:t>
      </w:r>
      <w:r w:rsidR="001B333E">
        <w:t>can’t do</w:t>
      </w:r>
      <w:r w:rsidRPr="001B333E">
        <w:t>. Proto io also allows you to download the source code</w:t>
      </w:r>
      <w:r w:rsidR="001B333E">
        <w:t>, allowing y</w:t>
      </w:r>
      <w:r w:rsidRPr="001B333E">
        <w:t>ou to develop them further.</w:t>
      </w:r>
      <w:r w:rsidR="00236A8F">
        <w:t xml:space="preserve"> </w:t>
      </w:r>
      <w:r w:rsidR="00AF1730" w:rsidRPr="001B333E">
        <w:t xml:space="preserve">As this application is aimed at Android users, during the creation of this prototype, Android features and standards were implemented. For example, all the buttons you see are the default Android recommended buttons as well as the navigation bar, text font and size, </w:t>
      </w:r>
      <w:r w:rsidR="00236A8F">
        <w:t>as well as</w:t>
      </w:r>
      <w:r w:rsidR="00AF1730" w:rsidRPr="001B333E">
        <w:t xml:space="preserve"> the progress bar for syncing. The reason for doing so is to keep users using </w:t>
      </w:r>
      <w:r w:rsidR="00236A8F">
        <w:t>objects</w:t>
      </w:r>
      <w:r w:rsidR="00AF1730" w:rsidRPr="001B333E">
        <w:t xml:space="preserve"> that they </w:t>
      </w:r>
      <w:r w:rsidR="00236A8F">
        <w:t xml:space="preserve">familiar with </w:t>
      </w:r>
      <w:r w:rsidR="00AF1730" w:rsidRPr="001B333E">
        <w:t>as recommended by ____________ w</w:t>
      </w:r>
      <w:r w:rsidR="00236A8F">
        <w:t>he</w:t>
      </w:r>
      <w:r w:rsidR="00AF1730" w:rsidRPr="001B333E">
        <w:t xml:space="preserve">re they state </w:t>
      </w:r>
      <w:commentRangeStart w:id="17"/>
      <w:r w:rsidR="00AF1730" w:rsidRPr="001B333E">
        <w:t>that</w:t>
      </w:r>
      <w:commentRangeEnd w:id="17"/>
      <w:r w:rsidR="00AF1730" w:rsidRPr="001B333E">
        <w:rPr>
          <w:rStyle w:val="CommentReference"/>
          <w:sz w:val="22"/>
          <w:szCs w:val="22"/>
        </w:rPr>
        <w:commentReference w:id="17"/>
      </w:r>
      <w:r w:rsidR="00AF1730" w:rsidRPr="001B333E">
        <w:t xml:space="preserve"> _________________. When run on a phone or via proto io’s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TableGrid"/>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471501">
            <w:pPr>
              <w:spacing w:after="160"/>
              <w:rPr>
                <w:b/>
                <w:bCs/>
                <w:sz w:val="21"/>
                <w:szCs w:val="21"/>
                <w:u w:val="single"/>
              </w:rPr>
            </w:pPr>
            <w:r>
              <w:rPr>
                <w:b/>
                <w:bCs/>
                <w:sz w:val="21"/>
                <w:szCs w:val="21"/>
                <w:u w:val="single"/>
              </w:rPr>
              <w:t>Title</w:t>
            </w:r>
          </w:p>
          <w:p w14:paraId="024D6171" w14:textId="4C29D68A" w:rsidR="00EA5286" w:rsidRPr="00736FD2" w:rsidRDefault="0020183A" w:rsidP="00471501">
            <w:pPr>
              <w:spacing w:after="160"/>
              <w:rPr>
                <w:b/>
                <w:bCs/>
                <w:sz w:val="21"/>
                <w:szCs w:val="21"/>
                <w:u w:val="single"/>
              </w:rPr>
            </w:pPr>
            <w:r>
              <w:rPr>
                <w:b/>
                <w:bCs/>
                <w:sz w:val="21"/>
                <w:szCs w:val="21"/>
                <w:u w:val="single"/>
              </w:rPr>
              <w:pict w14:anchorId="6C7A948D">
                <v:shape id="_x0000_i1027" type="#_x0000_t75" style="width:119.8pt;height:213.7pt">
                  <v:imagedata r:id="rId34" o:title="1"/>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4C85D901" w:rsidR="00EA5286" w:rsidRDefault="0020183A" w:rsidP="00C648AF">
            <w:pPr>
              <w:spacing w:after="160"/>
              <w:rPr>
                <w:b/>
                <w:bCs/>
                <w:u w:val="single"/>
              </w:rPr>
            </w:pPr>
            <w:r>
              <w:rPr>
                <w:b/>
                <w:bCs/>
                <w:u w:val="single"/>
              </w:rPr>
              <w:pict w14:anchorId="50578494">
                <v:shape id="_x0000_i1028" type="#_x0000_t75" style="width:122.1pt;height:217.15pt">
                  <v:imagedata r:id="rId35" o:title="2"/>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2BC36A6C" w:rsidR="00EA5286" w:rsidRPr="00C648AF" w:rsidRDefault="0020183A" w:rsidP="00C648AF">
            <w:pPr>
              <w:spacing w:after="160"/>
              <w:rPr>
                <w:b/>
                <w:bCs/>
                <w:sz w:val="21"/>
                <w:szCs w:val="21"/>
                <w:u w:val="single"/>
              </w:rPr>
            </w:pPr>
            <w:r>
              <w:rPr>
                <w:b/>
                <w:bCs/>
                <w:sz w:val="21"/>
                <w:szCs w:val="21"/>
                <w:u w:val="single"/>
              </w:rPr>
              <w:pict w14:anchorId="5D5131FB">
                <v:shape id="_x0000_i1029" type="#_x0000_t75" style="width:124.4pt;height:221.2pt">
                  <v:imagedata r:id="rId36" o:title="3"/>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20183A" w:rsidP="00C648AF">
            <w:pPr>
              <w:spacing w:after="160"/>
              <w:rPr>
                <w:b/>
                <w:sz w:val="24"/>
                <w:szCs w:val="24"/>
              </w:rPr>
            </w:pPr>
            <w:r>
              <w:rPr>
                <w:b/>
                <w:noProof/>
                <w:sz w:val="24"/>
                <w:szCs w:val="24"/>
              </w:rPr>
              <w:pict w14:anchorId="33F75F85">
                <v:shape id="_x0000_i1030" type="#_x0000_t75" style="width:116.35pt;height:207.95pt">
                  <v:imagedata r:id="rId37" o:title="4"/>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20183A">
              <w:rPr>
                <w:b/>
                <w:noProof/>
                <w:sz w:val="24"/>
                <w:szCs w:val="24"/>
              </w:rPr>
              <w:pict w14:anchorId="5613AF94">
                <v:shape id="_x0000_i1031" type="#_x0000_t75" style="width:129pt;height:230.4pt">
                  <v:imagedata r:id="rId38" o:title="6"/>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20183A">
              <w:rPr>
                <w:b/>
                <w:bCs/>
                <w:noProof/>
                <w:u w:val="single"/>
              </w:rPr>
              <w:pict w14:anchorId="1659CE41">
                <v:shape id="_x0000_i1032" type="#_x0000_t75" style="width:127.85pt;height:227.5pt">
                  <v:imagedata r:id="rId39" o:title="7"/>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t>Studying a Card (Front)</w:t>
            </w:r>
            <w:r w:rsidR="0020183A">
              <w:rPr>
                <w:b/>
                <w:bCs/>
                <w:noProof/>
                <w:u w:val="single"/>
              </w:rPr>
              <w:pict w14:anchorId="7BF3A264">
                <v:shape id="_x0000_i1033" type="#_x0000_t75" style="width:126.15pt;height:224.05pt">
                  <v:imagedata r:id="rId40" o:title="9"/>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lang w:val="en-GB" w:eastAsia="en-GB"/>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10" w:hangingChars="50" w:hanging="110"/>
              <w:rPr>
                <w:b/>
                <w:bCs/>
                <w:noProof/>
              </w:rPr>
            </w:pPr>
            <w:r>
              <w:rPr>
                <w:b/>
                <w:bCs/>
                <w:u w:val="single"/>
              </w:rPr>
              <w:t>Information about a Deck</w:t>
            </w:r>
            <w:r w:rsidR="00C648AF">
              <w:rPr>
                <w:b/>
                <w:bCs/>
                <w:u w:val="single"/>
              </w:rPr>
              <w:t xml:space="preserve"> (scrollable)</w:t>
            </w:r>
            <w:r w:rsidR="0020183A">
              <w:rPr>
                <w:b/>
                <w:bCs/>
                <w:u w:val="single"/>
              </w:rPr>
              <w:pict w14:anchorId="29A6A2D6">
                <v:shape id="_x0000_i1034" type="#_x0000_t75" style="width:130.75pt;height:231.55pt">
                  <v:imagedata r:id="rId42" o:title="8"/>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t>Settings (scrollable)</w:t>
            </w:r>
            <w:r>
              <w:rPr>
                <w:b/>
                <w:noProof/>
                <w:sz w:val="24"/>
                <w:szCs w:val="24"/>
                <w:lang w:val="en-GB" w:eastAsia="en-GB"/>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 (scrollable)</w:t>
            </w:r>
            <w:r w:rsidR="0020183A">
              <w:rPr>
                <w:b/>
                <w:sz w:val="24"/>
                <w:szCs w:val="24"/>
              </w:rPr>
              <w:pict w14:anchorId="05A01AD2">
                <v:shape id="_x0000_i1035" type="#_x0000_t75" style="width:131.35pt;height:233.3pt">
                  <v:imagedata r:id="rId44" o:title="12"/>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65D587BE" w:rsidR="00C648AF" w:rsidRDefault="0020183A" w:rsidP="00C648AF">
            <w:pPr>
              <w:spacing w:after="160"/>
              <w:rPr>
                <w:b/>
                <w:sz w:val="24"/>
                <w:szCs w:val="24"/>
              </w:rPr>
            </w:pPr>
            <w:r>
              <w:rPr>
                <w:b/>
                <w:bCs/>
                <w:u w:val="single"/>
              </w:rPr>
              <w:pict w14:anchorId="088A6EEC">
                <v:shape id="_x0000_i1036" type="#_x0000_t75" style="width:129pt;height:230.4pt">
                  <v:imagedata r:id="rId45" o:title="5"/>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b/>
                <w:bCs/>
                <w:u w:val="single"/>
              </w:rPr>
            </w:pPr>
            <w:r>
              <w:rPr>
                <w:rFonts w:hint="eastAsia"/>
                <w:b/>
                <w:bCs/>
                <w:u w:val="single"/>
              </w:rPr>
              <w:t>Study Finished Message</w:t>
            </w:r>
          </w:p>
          <w:p w14:paraId="5A1BA752" w14:textId="6CEFA04C" w:rsidR="00C648AF" w:rsidRDefault="0020183A" w:rsidP="00C648AF">
            <w:pPr>
              <w:spacing w:after="160"/>
              <w:rPr>
                <w:b/>
                <w:bCs/>
                <w:u w:val="single"/>
              </w:rPr>
            </w:pPr>
            <w:r>
              <w:rPr>
                <w:b/>
                <w:bCs/>
                <w:u w:val="single"/>
              </w:rPr>
              <w:pict w14:anchorId="267C078F">
                <v:shape id="_x0000_i1037" type="#_x0000_t75" style="width:152.05pt;height:70.85pt">
                  <v:imagedata r:id="rId46" o:title="18"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lang w:val="en-GB" w:eastAsia="en-GB"/>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lang w:val="en-GB" w:eastAsia="en-GB"/>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b/>
                <w:sz w:val="24"/>
                <w:szCs w:val="24"/>
                <w:u w:val="single"/>
              </w:rPr>
            </w:pPr>
            <w:r>
              <w:rPr>
                <w:b/>
                <w:sz w:val="24"/>
                <w:szCs w:val="24"/>
                <w:u w:val="single"/>
              </w:rPr>
              <w:t>Content Locked Message</w:t>
            </w:r>
          </w:p>
          <w:p w14:paraId="697F79F1" w14:textId="684B5752" w:rsidR="00C648AF" w:rsidRDefault="0020183A" w:rsidP="00C648AF">
            <w:pPr>
              <w:spacing w:after="160"/>
              <w:rPr>
                <w:b/>
                <w:sz w:val="24"/>
                <w:szCs w:val="24"/>
              </w:rPr>
            </w:pPr>
            <w:r>
              <w:rPr>
                <w:b/>
                <w:sz w:val="24"/>
                <w:szCs w:val="24"/>
              </w:rPr>
              <w:pict w14:anchorId="013D7145">
                <v:shape id="_x0000_i1038" type="#_x0000_t75" style="width:152.05pt;height:61.05pt">
                  <v:imagedata r:id="rId49" o:title="14"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20183A" w:rsidP="00C648AF">
            <w:pPr>
              <w:spacing w:after="160"/>
              <w:rPr>
                <w:b/>
                <w:sz w:val="24"/>
                <w:szCs w:val="24"/>
              </w:rPr>
            </w:pPr>
            <w:r>
              <w:rPr>
                <w:b/>
                <w:sz w:val="24"/>
                <w:szCs w:val="24"/>
              </w:rPr>
              <w:pict w14:anchorId="216C2FD7">
                <v:shape id="_x0000_i1039" type="#_x0000_t75" style="width:162.45pt;height:67.4pt">
                  <v:imagedata r:id="rId50" o:title="13"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20183A" w:rsidP="00C648AF">
            <w:pPr>
              <w:spacing w:after="160"/>
              <w:rPr>
                <w:b/>
                <w:sz w:val="24"/>
                <w:szCs w:val="24"/>
              </w:rPr>
            </w:pPr>
            <w:r>
              <w:rPr>
                <w:b/>
                <w:sz w:val="24"/>
                <w:szCs w:val="24"/>
              </w:rPr>
              <w:pict w14:anchorId="6767813C">
                <v:shape id="_x0000_i1040" type="#_x0000_t75" style="width:186.05pt;height:67.4pt">
                  <v:imagedata r:id="rId51" o:title="17"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5C16510A" w:rsidR="00094E09" w:rsidRDefault="00781103" w:rsidP="00172816">
      <w:pPr>
        <w:spacing w:after="160"/>
      </w:pPr>
      <w:r>
        <w:rPr>
          <w:b/>
        </w:rPr>
        <w:tab/>
      </w:r>
      <w:r>
        <w:t xml:space="preserve">The desktop high fidelity has been implemented using Visual Studio and </w:t>
      </w:r>
      <w:r w:rsidR="00236A8F">
        <w:t xml:space="preserve">has been </w:t>
      </w:r>
      <w:r>
        <w:t>programmed in VB.NET. Visual Studio allows for quick creation of programs that run-on Windows. Without changing too many settings, these programs tend to look like very</w:t>
      </w:r>
      <w:r w:rsidR="00236A8F">
        <w:t xml:space="preserve"> real,</w:t>
      </w:r>
      <w:r>
        <w:t xml:space="preserve"> generic Windows based programs, which is great for creating a high-fidelity prototype </w:t>
      </w:r>
      <w:r w:rsidR="00236A8F">
        <w:t>users testing the system will feel</w:t>
      </w:r>
      <w:r>
        <w:t xml:space="preserve"> like the</w:t>
      </w:r>
      <w:r w:rsidR="00236A8F">
        <w:t>y</w:t>
      </w:r>
      <w:r>
        <w:t xml:space="preserve"> are using a normal system. Visual Studio and VB.NET are quite capable of producing fully fledged programs</w:t>
      </w:r>
      <w:r w:rsidR="00236A8F">
        <w:t>.</w:t>
      </w:r>
      <w:r>
        <w:t xml:space="preserve"> It is simple to create a prototype</w:t>
      </w:r>
      <w:r w:rsidR="00236A8F">
        <w:t xml:space="preserve"> in Visual Studio</w:t>
      </w:r>
      <w:r>
        <w:t xml:space="preserve"> and the fact that you can then develop</w:t>
      </w:r>
      <w:r w:rsidR="00236A8F">
        <w:t xml:space="preserve"> these</w:t>
      </w:r>
      <w:r>
        <w:t xml:space="preserve"> prototype</w:t>
      </w:r>
      <w:r w:rsidR="00236A8F">
        <w:t xml:space="preserve">s into </w:t>
      </w:r>
      <w:r>
        <w:t>real system</w:t>
      </w:r>
      <w:r w:rsidR="00236A8F">
        <w:t>s</w:t>
      </w:r>
      <w:r>
        <w:t xml:space="preserve"> makes Visual Studio a great choice for </w:t>
      </w:r>
      <w:r w:rsidR="00236A8F">
        <w:t>creating a</w:t>
      </w:r>
      <w:r>
        <w:t xml:space="preserve"> high-fidelity prototype. At this stage</w:t>
      </w:r>
      <w:r w:rsidR="00236A8F">
        <w:t>,</w:t>
      </w:r>
      <w:r>
        <w:t xml:space="preserve"> only basic functionality is required for the prototype and most complex functionality can often be made a lot simpler with “on click” ev</w:t>
      </w:r>
      <w:r w:rsidR="00236A8F">
        <w:t>ents to hide and show objects/</w:t>
      </w:r>
      <w:r>
        <w:t>forms, thus making it incredibly efficient to produce high quality looking prototypes.</w:t>
      </w:r>
    </w:p>
    <w:p w14:paraId="09E44AFA" w14:textId="77777777" w:rsidR="00236A8F" w:rsidRDefault="00236A8F" w:rsidP="00172816">
      <w:pPr>
        <w:spacing w:after="160"/>
      </w:pPr>
    </w:p>
    <w:p w14:paraId="161D10F2" w14:textId="77777777" w:rsidR="00236A8F" w:rsidRDefault="00236A8F" w:rsidP="00172816">
      <w:pPr>
        <w:spacing w:after="160"/>
      </w:pPr>
    </w:p>
    <w:p w14:paraId="741FE041" w14:textId="77777777" w:rsidR="00236A8F" w:rsidRDefault="00236A8F" w:rsidP="00172816">
      <w:pPr>
        <w:spacing w:after="160"/>
      </w:pPr>
    </w:p>
    <w:p w14:paraId="05EB1218" w14:textId="77777777" w:rsidR="00236A8F" w:rsidRDefault="00236A8F" w:rsidP="00172816">
      <w:pPr>
        <w:spacing w:after="160"/>
      </w:pPr>
    </w:p>
    <w:p w14:paraId="2621D0F4" w14:textId="77777777" w:rsidR="00236A8F" w:rsidRDefault="00236A8F" w:rsidP="00172816">
      <w:pPr>
        <w:spacing w:after="160"/>
      </w:pPr>
    </w:p>
    <w:tbl>
      <w:tblPr>
        <w:tblStyle w:val="TableGrid"/>
        <w:tblW w:w="1148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987"/>
      </w:tblGrid>
      <w:tr w:rsidR="0064088B" w14:paraId="762F7A98" w14:textId="77777777" w:rsidTr="00EC333F">
        <w:tc>
          <w:tcPr>
            <w:tcW w:w="5432" w:type="dxa"/>
          </w:tcPr>
          <w:p w14:paraId="19ECA90B" w14:textId="77777777" w:rsidR="0064088B" w:rsidRDefault="0064088B" w:rsidP="0064088B">
            <w:pPr>
              <w:spacing w:after="160"/>
              <w:rPr>
                <w:noProof/>
                <w:sz w:val="24"/>
              </w:rPr>
            </w:pPr>
            <w:r w:rsidRPr="009856AD">
              <w:rPr>
                <w:b/>
                <w:sz w:val="24"/>
                <w:u w:val="single"/>
              </w:rPr>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lang w:val="en-GB" w:eastAsia="en-GB"/>
              </w:rPr>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t>Information about a Card</w:t>
            </w:r>
            <w:r>
              <w:rPr>
                <w:b/>
                <w:u w:val="single"/>
              </w:rPr>
              <w:t xml:space="preserve"> </w:t>
            </w:r>
          </w:p>
          <w:p w14:paraId="46EC5860" w14:textId="3C0B9AA5" w:rsidR="0064088B" w:rsidRPr="00094E09" w:rsidRDefault="0064088B" w:rsidP="0064088B">
            <w:pPr>
              <w:spacing w:after="160"/>
              <w:rPr>
                <w:sz w:val="24"/>
              </w:rPr>
            </w:pPr>
            <w:r>
              <w:t>Unfortunately, on the machine used to test the high fidelity, the version of IE that the function Navigate() in VB.NET uses is out of date. Howeve</w:t>
            </w:r>
            <w:bookmarkStart w:id="18" w:name="_GoBack"/>
            <w:bookmarkEnd w:id="18"/>
            <w:r>
              <w:t>r, the testing was done on different machines w</w:t>
            </w:r>
            <w:r w:rsidR="004E41F1">
              <w:t>h</w:t>
            </w:r>
            <w:r>
              <w:t>ere this worked fine.</w:t>
            </w:r>
          </w:p>
          <w:p w14:paraId="6F6AFB16" w14:textId="31E09ECA" w:rsidR="0064088B" w:rsidRPr="0064088B" w:rsidRDefault="0064088B" w:rsidP="00172816">
            <w:pPr>
              <w:spacing w:after="160"/>
              <w:rPr>
                <w:b/>
                <w:sz w:val="24"/>
                <w:u w:val="single"/>
              </w:rPr>
            </w:pPr>
            <w:r>
              <w:rPr>
                <w:b/>
                <w:noProof/>
                <w:lang w:val="en-GB" w:eastAsia="en-GB"/>
              </w:rPr>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EC333F">
        <w:tc>
          <w:tcPr>
            <w:tcW w:w="5432" w:type="dxa"/>
          </w:tcPr>
          <w:p w14:paraId="3C6950CF" w14:textId="2500A7BF" w:rsidR="0049386C" w:rsidRDefault="0049386C" w:rsidP="0049386C">
            <w:pPr>
              <w:spacing w:after="160"/>
              <w:ind w:left="120" w:hangingChars="50" w:hanging="120"/>
              <w:rPr>
                <w:b/>
                <w:sz w:val="24"/>
                <w:u w:val="single"/>
              </w:rPr>
            </w:pPr>
            <w:r>
              <w:rPr>
                <w:b/>
                <w:sz w:val="24"/>
                <w:u w:val="single"/>
              </w:rPr>
              <w:t>Studying a Flashcard (Front)</w:t>
            </w:r>
          </w:p>
          <w:p w14:paraId="167EFFF3" w14:textId="3741DAE3" w:rsidR="0064088B" w:rsidRPr="0049386C" w:rsidRDefault="0049386C" w:rsidP="00172816">
            <w:pPr>
              <w:spacing w:after="160"/>
              <w:rPr>
                <w:b/>
                <w:sz w:val="24"/>
                <w:u w:val="single"/>
              </w:rPr>
            </w:pPr>
            <w:r>
              <w:rPr>
                <w:b/>
                <w:noProof/>
                <w:sz w:val="24"/>
                <w:u w:val="single"/>
                <w:lang w:val="en-GB" w:eastAsia="en-GB"/>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20" w:hangingChars="50" w:hanging="120"/>
              <w:rPr>
                <w:b/>
                <w:sz w:val="24"/>
                <w:u w:val="single"/>
              </w:rPr>
            </w:pPr>
            <w:r>
              <w:rPr>
                <w:b/>
                <w:sz w:val="24"/>
                <w:u w:val="single"/>
              </w:rPr>
              <w:t>Studying a Flashcard (Back)</w:t>
            </w:r>
          </w:p>
          <w:p w14:paraId="212DC1F4" w14:textId="72A938A1" w:rsidR="0049386C" w:rsidRDefault="0049386C" w:rsidP="0049386C">
            <w:pPr>
              <w:spacing w:after="160"/>
              <w:rPr>
                <w:b/>
                <w:sz w:val="24"/>
                <w:u w:val="single"/>
              </w:rPr>
            </w:pPr>
            <w:r>
              <w:rPr>
                <w:noProof/>
                <w:sz w:val="21"/>
                <w:szCs w:val="21"/>
                <w:lang w:val="en-GB" w:eastAsia="en-GB"/>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EC333F">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20" w:hangingChars="50" w:hanging="120"/>
              <w:rPr>
                <w:b/>
                <w:sz w:val="24"/>
                <w:u w:val="single"/>
              </w:rPr>
            </w:pPr>
          </w:p>
        </w:tc>
      </w:tr>
    </w:tbl>
    <w:p w14:paraId="4EC33E94" w14:textId="77777777" w:rsidR="00CB5468" w:rsidRDefault="00CB5468" w:rsidP="00E806C6">
      <w:pPr>
        <w:spacing w:after="160"/>
        <w:rPr>
          <w:b/>
          <w:sz w:val="28"/>
        </w:rPr>
      </w:pPr>
    </w:p>
    <w:p w14:paraId="1A8F0639" w14:textId="4A85F517" w:rsidR="00E806C6" w:rsidRPr="0049386C" w:rsidRDefault="00E806C6" w:rsidP="00E806C6">
      <w:pPr>
        <w:spacing w:after="160"/>
        <w:rPr>
          <w:i/>
          <w:sz w:val="20"/>
          <w:szCs w:val="20"/>
        </w:rPr>
      </w:pPr>
      <w:r>
        <w:rPr>
          <w:b/>
          <w:sz w:val="28"/>
        </w:rPr>
        <w:t xml:space="preserve">Quick and Dirty </w:t>
      </w:r>
      <w:r w:rsidRPr="0095061E">
        <w:rPr>
          <w:b/>
          <w:sz w:val="28"/>
        </w:rPr>
        <w:t xml:space="preserve">Empirical </w:t>
      </w:r>
      <w:r>
        <w:rPr>
          <w:b/>
          <w:sz w:val="28"/>
        </w:rPr>
        <w:t>Re-</w:t>
      </w:r>
      <w:r w:rsidRPr="0095061E">
        <w:rPr>
          <w:b/>
          <w:sz w:val="28"/>
        </w:rPr>
        <w:t>Evaluation</w:t>
      </w:r>
    </w:p>
    <w:p w14:paraId="1FBE3787" w14:textId="10D95B04" w:rsidR="00A10E7E" w:rsidRDefault="00A10E7E" w:rsidP="00E806C6">
      <w:pPr>
        <w:rPr>
          <w:i/>
        </w:rPr>
      </w:pPr>
      <w:r>
        <w:rPr>
          <w:i/>
        </w:rPr>
        <w:tab/>
      </w:r>
      <w:r w:rsidR="00EC333F">
        <w:t>During testing of the high fidelities, t</w:t>
      </w:r>
      <w:r>
        <w:t>he testing process was conducted in the exact same way as before</w:t>
      </w:r>
      <w:r w:rsidR="00EC333F">
        <w:t>,</w:t>
      </w:r>
      <w:r>
        <w:t xml:space="preserve"> except this time the prototypes were not printed out on paper and 5 new users who had never seen the system before were chosen. As before they were given 5 tasks which were the same as the</w:t>
      </w:r>
      <w:r w:rsidR="00EC333F">
        <w:t xml:space="preserve"> tasks used to test the</w:t>
      </w:r>
      <w:r>
        <w:t xml:space="preserve"> first prototypes. These results were then analyzed and a comparison of the two sets of prototypes can be seen in the next section.</w:t>
      </w:r>
    </w:p>
    <w:p w14:paraId="3F67AD95" w14:textId="77777777" w:rsidR="00A10E7E" w:rsidRDefault="00A10E7E" w:rsidP="00E806C6">
      <w:pPr>
        <w:rPr>
          <w:i/>
        </w:rPr>
      </w:pPr>
    </w:p>
    <w:p w14:paraId="5415A01B" w14:textId="77777777" w:rsidR="00CB5468" w:rsidRDefault="00CB5468" w:rsidP="00E806C6">
      <w:pPr>
        <w:rPr>
          <w:i/>
        </w:rPr>
      </w:pPr>
    </w:p>
    <w:p w14:paraId="33449A7E" w14:textId="77777777" w:rsidR="00CB5468" w:rsidRDefault="00CB5468" w:rsidP="00E806C6">
      <w:pPr>
        <w:rPr>
          <w:i/>
        </w:rPr>
      </w:pPr>
    </w:p>
    <w:p w14:paraId="69E7AEBC" w14:textId="77777777" w:rsidR="00CB5468" w:rsidRDefault="00CB5468" w:rsidP="00E806C6">
      <w:pPr>
        <w:rPr>
          <w:i/>
        </w:rPr>
      </w:pPr>
    </w:p>
    <w:p w14:paraId="5CAC0832" w14:textId="77777777" w:rsidR="00CB5468" w:rsidRPr="00A10E7E" w:rsidRDefault="00CB5468" w:rsidP="00E806C6">
      <w:pPr>
        <w:rPr>
          <w:i/>
        </w:rPr>
      </w:pPr>
    </w:p>
    <w:p w14:paraId="04ED215F" w14:textId="71AF16D3" w:rsidR="00E806C6" w:rsidRDefault="00E806C6" w:rsidP="00E806C6">
      <w:pPr>
        <w:rPr>
          <w:highlight w:val="white"/>
        </w:rPr>
      </w:pPr>
      <w:r>
        <w:rPr>
          <w:i/>
        </w:rPr>
        <w:t>Empirical re-evaluation results</w:t>
      </w:r>
      <w:r>
        <w:rPr>
          <w:rStyle w:val="CommentReference"/>
        </w:rPr>
        <w:commentReference w:id="19"/>
      </w:r>
    </w:p>
    <w:p w14:paraId="37B0489F" w14:textId="361DDE22" w:rsidR="00E806C6" w:rsidRDefault="0020183A" w:rsidP="00E806C6">
      <w:pPr>
        <w:spacing w:after="160"/>
        <w:rPr>
          <w:sz w:val="21"/>
          <w:szCs w:val="21"/>
        </w:rPr>
      </w:pPr>
      <w:r>
        <w:rPr>
          <w:noProof/>
        </w:rPr>
        <w:pict w14:anchorId="2E652D13">
          <v:shape id="_x0000_i1041" type="#_x0000_t75" style="width:545.45pt;height:220.6pt">
            <v:imagedata r:id="rId56" o:title="chrome_2017-03-22_22-23-46" cropbottom="15490f"/>
          </v:shape>
        </w:pict>
      </w:r>
    </w:p>
    <w:p w14:paraId="000A8536" w14:textId="50F32174" w:rsidR="00E806C6" w:rsidRPr="00A10E7E" w:rsidRDefault="00E806C6" w:rsidP="00E806C6">
      <w:pPr>
        <w:spacing w:after="160"/>
        <w:rPr>
          <w:b/>
          <w:sz w:val="28"/>
        </w:rPr>
      </w:pPr>
      <w:r w:rsidRPr="00A10E7E">
        <w:rPr>
          <w:rFonts w:hint="eastAsia"/>
          <w:b/>
          <w:sz w:val="28"/>
        </w:rPr>
        <w:t>Analysis of Results</w:t>
      </w:r>
    </w:p>
    <w:p w14:paraId="1A574B44" w14:textId="172BFA82" w:rsidR="005B2FCE" w:rsidRDefault="00CB5468" w:rsidP="00E806C6">
      <w:pPr>
        <w:spacing w:after="160"/>
        <w:rPr>
          <w:b/>
          <w:sz w:val="24"/>
        </w:rPr>
      </w:pPr>
      <w:r>
        <w:rPr>
          <w:b/>
          <w:sz w:val="24"/>
        </w:rPr>
        <w:t>General Feedback from</w:t>
      </w:r>
      <w:r w:rsidR="005B2FCE">
        <w:rPr>
          <w:b/>
          <w:sz w:val="24"/>
        </w:rPr>
        <w:t xml:space="preserve"> test users</w:t>
      </w:r>
    </w:p>
    <w:p w14:paraId="2EA521FA" w14:textId="31DC14DF" w:rsidR="00E806C6" w:rsidRPr="005731EC" w:rsidRDefault="00E806C6" w:rsidP="00E806C6">
      <w:pPr>
        <w:spacing w:after="160"/>
        <w:ind w:firstLine="720"/>
      </w:pPr>
      <w:r w:rsidRPr="005731EC">
        <w:t xml:space="preserve">Overall the prototypes appear to get each task done at a quicker </w:t>
      </w:r>
      <w:r w:rsidR="005731EC" w:rsidRPr="005731EC">
        <w:t>pace</w:t>
      </w:r>
      <w:r w:rsidRPr="005731EC">
        <w:t xml:space="preserve"> than the low fidelities which is </w:t>
      </w:r>
      <w:r w:rsidR="005731EC" w:rsidRPr="005731EC">
        <w:t>great</w:t>
      </w:r>
      <w:r w:rsidRPr="005731EC">
        <w:t xml:space="preserve">. This means that </w:t>
      </w:r>
      <w:r w:rsidR="005B2FCE" w:rsidRPr="005731EC">
        <w:t>most</w:t>
      </w:r>
      <w:r w:rsidRPr="005731EC">
        <w:t xml:space="preserve"> changes made to the interface specification have made improvements on the usability of the system. </w:t>
      </w:r>
      <w:r w:rsidR="005B2FCE" w:rsidRPr="005731EC">
        <w:t>A more in-depth analysis comparing the two sets of prototypes results can be seen in the next section.</w:t>
      </w:r>
    </w:p>
    <w:p w14:paraId="16ED0829" w14:textId="3C75C17A" w:rsidR="005B2FCE" w:rsidRPr="005731EC" w:rsidRDefault="00E806C6" w:rsidP="00E806C6">
      <w:pPr>
        <w:spacing w:after="160"/>
      </w:pPr>
      <w:r w:rsidRPr="005731EC">
        <w:rPr>
          <w:b/>
        </w:rPr>
        <w:tab/>
      </w:r>
      <w:r w:rsidR="005B2FCE" w:rsidRPr="005731EC">
        <w:t>During use of the desktop prototype, one person was slightly confused by the fact that buttons on the navigation bar would be “</w:t>
      </w:r>
      <w:r w:rsidR="00441D5E" w:rsidRPr="005731EC">
        <w:t>highlighted</w:t>
      </w:r>
      <w:r w:rsidR="005B2FCE" w:rsidRPr="005731EC">
        <w:t xml:space="preserve">”, which they assumed to be an indication as to which page they were currently on. This is not the case and is simply a </w:t>
      </w:r>
      <w:r w:rsidR="005731EC">
        <w:t>miss</w:t>
      </w:r>
      <w:r w:rsidR="005B2FCE" w:rsidRPr="005731EC">
        <w:t xml:space="preserve"> in the design process. Visual Studio automatically</w:t>
      </w:r>
      <w:r w:rsidR="005731EC">
        <w:t xml:space="preserve"> adds this</w:t>
      </w:r>
      <w:r w:rsidR="005B2FCE" w:rsidRPr="005731EC">
        <w:t xml:space="preserve"> and </w:t>
      </w:r>
      <w:r w:rsidR="005731EC">
        <w:t xml:space="preserve">it </w:t>
      </w:r>
      <w:r w:rsidR="005B2FCE" w:rsidRPr="005731EC">
        <w:t xml:space="preserve">will need to be changed in the next implementation. </w:t>
      </w:r>
    </w:p>
    <w:p w14:paraId="19B4D9C6" w14:textId="0C8C3220" w:rsidR="00E806C6" w:rsidRPr="005731EC" w:rsidRDefault="005B2FCE" w:rsidP="00E806C6">
      <w:pPr>
        <w:spacing w:after="160"/>
      </w:pPr>
      <w:r w:rsidRPr="005731EC">
        <w:tab/>
        <w:t>As the desktop version doesn’t have a burger menu for settings, one person took a little longer than expected to find the settings page. After a slight hesitation, they realized it was in the menu bar on the top left. This was only a small hesitation and only occurred for one person so it is debatable that this should cause a change.</w:t>
      </w:r>
    </w:p>
    <w:p w14:paraId="4A134873" w14:textId="29EDEC2A" w:rsidR="00E806C6" w:rsidRPr="005731EC" w:rsidRDefault="00E806C6" w:rsidP="00E806C6">
      <w:pPr>
        <w:spacing w:after="160"/>
      </w:pPr>
      <w:r w:rsidRPr="005731EC">
        <w:tab/>
      </w:r>
      <w:r w:rsidR="005B2FCE" w:rsidRPr="005731EC">
        <w:t>Someone also mentioned that there is no way of moving out of the “settings” page unless they change some of their settings</w:t>
      </w:r>
      <w:r w:rsidR="005731EC">
        <w:t xml:space="preserve"> (desktop)</w:t>
      </w:r>
      <w:r w:rsidR="005B2FCE" w:rsidRPr="005731EC">
        <w:t xml:space="preserve">. </w:t>
      </w:r>
      <w:r w:rsidR="0071135D">
        <w:t>Users</w:t>
      </w:r>
      <w:r w:rsidR="005B2FCE" w:rsidRPr="005731EC">
        <w:t xml:space="preserve"> may not always want to change their settings,</w:t>
      </w:r>
      <w:r w:rsidR="0071135D">
        <w:t xml:space="preserve"> so</w:t>
      </w:r>
      <w:r w:rsidR="005B2FCE" w:rsidRPr="005731EC">
        <w:t xml:space="preserve"> this needs to be changed in the next implementation.</w:t>
      </w:r>
    </w:p>
    <w:p w14:paraId="60CF38DB" w14:textId="77777777" w:rsidR="00E806C6" w:rsidRDefault="00E806C6" w:rsidP="00E806C6">
      <w:pPr>
        <w:spacing w:after="160"/>
        <w:rPr>
          <w:b/>
          <w:sz w:val="24"/>
        </w:rPr>
      </w:pPr>
      <w:r>
        <w:rPr>
          <w:b/>
          <w:sz w:val="24"/>
        </w:rPr>
        <w:t>Calculating Each Prototype’s “Success”</w:t>
      </w:r>
    </w:p>
    <w:p w14:paraId="02E7FEE7" w14:textId="19819853" w:rsidR="00A10E7E" w:rsidRPr="005731EC" w:rsidRDefault="00E806C6" w:rsidP="00A10E7E">
      <w:pPr>
        <w:spacing w:after="160"/>
      </w:pPr>
      <w:r>
        <w:rPr>
          <w:b/>
          <w:sz w:val="24"/>
        </w:rPr>
        <w:tab/>
      </w:r>
      <w:r w:rsidRPr="005731EC">
        <w:t>By implementing Nielsen’</w:t>
      </w:r>
      <w:commentRangeStart w:id="20"/>
      <w:r w:rsidRPr="005731EC">
        <w:t>s</w:t>
      </w:r>
      <w:commentRangeEnd w:id="20"/>
      <w:r w:rsidRPr="005731EC">
        <w:rPr>
          <w:rStyle w:val="CommentReference"/>
          <w:sz w:val="22"/>
          <w:szCs w:val="22"/>
        </w:rPr>
        <w:commentReference w:id="20"/>
      </w:r>
      <w:r w:rsidRPr="005731EC">
        <w:t xml:space="preserve"> method of quickly calculating the</w:t>
      </w:r>
      <w:r w:rsidR="0097566D" w:rsidRPr="005731EC">
        <w:t xml:space="preserve"> improvement</w:t>
      </w:r>
      <w:r w:rsidRPr="005731EC">
        <w:t xml:space="preserve"> of a design,</w:t>
      </w:r>
      <w:r w:rsidR="005E6FDB">
        <w:t xml:space="preserve"> the average time it took to complete tasks where taken and then added up to give a total time. This total can then be compared with each fidelity to see the difference in time it takes for users to complete all the tasks. T</w:t>
      </w:r>
      <w:r w:rsidR="00A10E7E" w:rsidRPr="005731EC">
        <w:t>he below table shows the average speed of which it took a user to complete a task as well as the total time it took for all tasks to be completed per prototype.</w:t>
      </w:r>
    </w:p>
    <w:tbl>
      <w:tblPr>
        <w:tblStyle w:val="TableGrid"/>
        <w:tblW w:w="0" w:type="auto"/>
        <w:tblLook w:val="04A0" w:firstRow="1" w:lastRow="0" w:firstColumn="1" w:lastColumn="0" w:noHBand="0" w:noVBand="1"/>
      </w:tblPr>
      <w:tblGrid>
        <w:gridCol w:w="5949"/>
        <w:gridCol w:w="2268"/>
        <w:gridCol w:w="2239"/>
      </w:tblGrid>
      <w:tr w:rsidR="00A10E7E" w:rsidRPr="005731EC" w14:paraId="7C72AED2" w14:textId="77777777" w:rsidTr="002C7B9F">
        <w:tc>
          <w:tcPr>
            <w:tcW w:w="5949" w:type="dxa"/>
          </w:tcPr>
          <w:p w14:paraId="192A90BA" w14:textId="0E5C294D" w:rsidR="00A10E7E" w:rsidRPr="005731EC" w:rsidRDefault="00A10E7E" w:rsidP="00471501">
            <w:pPr>
              <w:spacing w:after="160"/>
              <w:rPr>
                <w:b/>
              </w:rPr>
            </w:pPr>
            <w:r w:rsidRPr="005731EC">
              <w:rPr>
                <w:rFonts w:hint="eastAsia"/>
                <w:b/>
              </w:rPr>
              <w:t>Low Fidelity Prototypes</w:t>
            </w:r>
          </w:p>
        </w:tc>
        <w:tc>
          <w:tcPr>
            <w:tcW w:w="2268" w:type="dxa"/>
          </w:tcPr>
          <w:p w14:paraId="10FEFAE1" w14:textId="77777777" w:rsidR="00A10E7E" w:rsidRPr="005731EC" w:rsidRDefault="00A10E7E" w:rsidP="00471501">
            <w:pPr>
              <w:spacing w:after="160"/>
              <w:rPr>
                <w:b/>
              </w:rPr>
            </w:pPr>
            <w:r w:rsidRPr="005731EC">
              <w:rPr>
                <w:b/>
              </w:rPr>
              <w:t>Mobile</w:t>
            </w:r>
          </w:p>
        </w:tc>
        <w:tc>
          <w:tcPr>
            <w:tcW w:w="2239" w:type="dxa"/>
          </w:tcPr>
          <w:p w14:paraId="20EB42E9" w14:textId="77777777" w:rsidR="00A10E7E" w:rsidRPr="005731EC" w:rsidRDefault="00A10E7E" w:rsidP="00471501">
            <w:pPr>
              <w:spacing w:after="160"/>
              <w:rPr>
                <w:b/>
              </w:rPr>
            </w:pPr>
            <w:r w:rsidRPr="005731EC">
              <w:rPr>
                <w:rFonts w:hint="eastAsia"/>
                <w:b/>
              </w:rPr>
              <w:t>Desktop</w:t>
            </w:r>
          </w:p>
        </w:tc>
      </w:tr>
      <w:tr w:rsidR="00A10E7E" w:rsidRPr="005731EC" w14:paraId="171C4BB5" w14:textId="77777777" w:rsidTr="002C7B9F">
        <w:tc>
          <w:tcPr>
            <w:tcW w:w="5949" w:type="dxa"/>
          </w:tcPr>
          <w:p w14:paraId="56A9A7BF" w14:textId="77777777" w:rsidR="00A10E7E" w:rsidRPr="005731EC" w:rsidRDefault="00A10E7E" w:rsidP="00471501">
            <w:pPr>
              <w:spacing w:after="160"/>
            </w:pPr>
            <w:r w:rsidRPr="005731EC">
              <w:t>Task 1</w:t>
            </w:r>
          </w:p>
        </w:tc>
        <w:tc>
          <w:tcPr>
            <w:tcW w:w="2268" w:type="dxa"/>
          </w:tcPr>
          <w:p w14:paraId="45953529" w14:textId="77777777" w:rsidR="00A10E7E" w:rsidRPr="005731EC" w:rsidRDefault="00A10E7E" w:rsidP="00471501">
            <w:pPr>
              <w:spacing w:after="160"/>
            </w:pPr>
            <w:r w:rsidRPr="005731EC">
              <w:rPr>
                <w:rFonts w:hint="eastAsia"/>
              </w:rPr>
              <w:t>8.14</w:t>
            </w:r>
            <w:r w:rsidRPr="005731EC">
              <w:t>s</w:t>
            </w:r>
          </w:p>
        </w:tc>
        <w:tc>
          <w:tcPr>
            <w:tcW w:w="2239" w:type="dxa"/>
          </w:tcPr>
          <w:p w14:paraId="08253985" w14:textId="77777777" w:rsidR="00A10E7E" w:rsidRPr="005731EC" w:rsidRDefault="00A10E7E" w:rsidP="00471501">
            <w:pPr>
              <w:tabs>
                <w:tab w:val="left" w:pos="1200"/>
              </w:tabs>
              <w:spacing w:after="160"/>
            </w:pPr>
            <w:r w:rsidRPr="005731EC">
              <w:t>21.02s</w:t>
            </w:r>
          </w:p>
        </w:tc>
      </w:tr>
      <w:tr w:rsidR="00A10E7E" w:rsidRPr="005731EC" w14:paraId="574654D1" w14:textId="77777777" w:rsidTr="002C7B9F">
        <w:tc>
          <w:tcPr>
            <w:tcW w:w="5949" w:type="dxa"/>
          </w:tcPr>
          <w:p w14:paraId="33910E8F" w14:textId="77777777" w:rsidR="00A10E7E" w:rsidRPr="005731EC" w:rsidRDefault="00A10E7E" w:rsidP="00471501">
            <w:pPr>
              <w:spacing w:after="160"/>
            </w:pPr>
            <w:r w:rsidRPr="005731EC">
              <w:rPr>
                <w:rFonts w:hint="eastAsia"/>
              </w:rPr>
              <w:t>Task 2</w:t>
            </w:r>
          </w:p>
        </w:tc>
        <w:tc>
          <w:tcPr>
            <w:tcW w:w="2268" w:type="dxa"/>
          </w:tcPr>
          <w:p w14:paraId="5EE85971" w14:textId="77777777" w:rsidR="00A10E7E" w:rsidRPr="005731EC" w:rsidRDefault="00A10E7E" w:rsidP="00471501">
            <w:pPr>
              <w:spacing w:after="160"/>
            </w:pPr>
            <w:r w:rsidRPr="005731EC">
              <w:rPr>
                <w:rFonts w:hint="eastAsia"/>
              </w:rPr>
              <w:t>13.41s</w:t>
            </w:r>
          </w:p>
        </w:tc>
        <w:tc>
          <w:tcPr>
            <w:tcW w:w="2239" w:type="dxa"/>
          </w:tcPr>
          <w:p w14:paraId="12BC278F" w14:textId="77777777" w:rsidR="00A10E7E" w:rsidRPr="005731EC" w:rsidRDefault="00A10E7E" w:rsidP="00471501">
            <w:pPr>
              <w:spacing w:after="160"/>
            </w:pPr>
            <w:r w:rsidRPr="005731EC">
              <w:rPr>
                <w:rFonts w:hint="eastAsia"/>
              </w:rPr>
              <w:t>11.63s</w:t>
            </w:r>
          </w:p>
        </w:tc>
      </w:tr>
      <w:tr w:rsidR="00A10E7E" w:rsidRPr="005731EC" w14:paraId="0BF6C804" w14:textId="77777777" w:rsidTr="002C7B9F">
        <w:tc>
          <w:tcPr>
            <w:tcW w:w="5949" w:type="dxa"/>
          </w:tcPr>
          <w:p w14:paraId="4030B4C9" w14:textId="77777777" w:rsidR="00A10E7E" w:rsidRPr="005731EC" w:rsidRDefault="00A10E7E" w:rsidP="00471501">
            <w:pPr>
              <w:spacing w:after="160"/>
            </w:pPr>
            <w:r w:rsidRPr="005731EC">
              <w:rPr>
                <w:rFonts w:hint="eastAsia"/>
              </w:rPr>
              <w:t>Task 3</w:t>
            </w:r>
          </w:p>
        </w:tc>
        <w:tc>
          <w:tcPr>
            <w:tcW w:w="2268" w:type="dxa"/>
          </w:tcPr>
          <w:p w14:paraId="27945B36" w14:textId="77777777" w:rsidR="00A10E7E" w:rsidRPr="005731EC" w:rsidRDefault="00A10E7E" w:rsidP="00471501">
            <w:pPr>
              <w:spacing w:after="160"/>
            </w:pPr>
            <w:r w:rsidRPr="005731EC">
              <w:rPr>
                <w:rFonts w:hint="eastAsia"/>
              </w:rPr>
              <w:t>22.22s</w:t>
            </w:r>
          </w:p>
        </w:tc>
        <w:tc>
          <w:tcPr>
            <w:tcW w:w="2239" w:type="dxa"/>
          </w:tcPr>
          <w:p w14:paraId="017BF871" w14:textId="77777777" w:rsidR="00A10E7E" w:rsidRPr="005731EC" w:rsidRDefault="00A10E7E" w:rsidP="00471501">
            <w:pPr>
              <w:spacing w:after="160"/>
            </w:pPr>
            <w:r w:rsidRPr="005731EC">
              <w:rPr>
                <w:rFonts w:hint="eastAsia"/>
              </w:rPr>
              <w:t>26.41s</w:t>
            </w:r>
          </w:p>
        </w:tc>
      </w:tr>
      <w:tr w:rsidR="00A10E7E" w:rsidRPr="005731EC" w14:paraId="2E7ED483" w14:textId="77777777" w:rsidTr="002C7B9F">
        <w:tc>
          <w:tcPr>
            <w:tcW w:w="5949" w:type="dxa"/>
          </w:tcPr>
          <w:p w14:paraId="15640771" w14:textId="77777777" w:rsidR="00A10E7E" w:rsidRPr="005731EC" w:rsidRDefault="00A10E7E" w:rsidP="00471501">
            <w:pPr>
              <w:spacing w:after="160"/>
            </w:pPr>
            <w:r w:rsidRPr="005731EC">
              <w:rPr>
                <w:rFonts w:hint="eastAsia"/>
              </w:rPr>
              <w:t>Task 4</w:t>
            </w:r>
          </w:p>
        </w:tc>
        <w:tc>
          <w:tcPr>
            <w:tcW w:w="2268" w:type="dxa"/>
          </w:tcPr>
          <w:p w14:paraId="397E2BB1" w14:textId="77777777" w:rsidR="00A10E7E" w:rsidRPr="005731EC" w:rsidRDefault="00A10E7E" w:rsidP="00471501">
            <w:pPr>
              <w:spacing w:after="160"/>
            </w:pPr>
            <w:r w:rsidRPr="005731EC">
              <w:rPr>
                <w:rFonts w:hint="eastAsia"/>
              </w:rPr>
              <w:t>8.33s</w:t>
            </w:r>
          </w:p>
        </w:tc>
        <w:tc>
          <w:tcPr>
            <w:tcW w:w="2239" w:type="dxa"/>
          </w:tcPr>
          <w:p w14:paraId="385EF8E2" w14:textId="77777777" w:rsidR="00A10E7E" w:rsidRPr="005731EC" w:rsidRDefault="00A10E7E" w:rsidP="00471501">
            <w:pPr>
              <w:spacing w:after="160"/>
            </w:pPr>
            <w:r w:rsidRPr="005731EC">
              <w:rPr>
                <w:rFonts w:hint="eastAsia"/>
              </w:rPr>
              <w:t>6.04s</w:t>
            </w:r>
          </w:p>
        </w:tc>
      </w:tr>
      <w:tr w:rsidR="00A10E7E" w:rsidRPr="005731EC" w14:paraId="3E795AF6" w14:textId="77777777" w:rsidTr="002C7B9F">
        <w:tc>
          <w:tcPr>
            <w:tcW w:w="5949" w:type="dxa"/>
          </w:tcPr>
          <w:p w14:paraId="52AB7A55" w14:textId="77777777" w:rsidR="00A10E7E" w:rsidRPr="005731EC" w:rsidRDefault="00A10E7E" w:rsidP="00471501">
            <w:pPr>
              <w:spacing w:after="160"/>
            </w:pPr>
            <w:r w:rsidRPr="005731EC">
              <w:rPr>
                <w:rFonts w:hint="eastAsia"/>
              </w:rPr>
              <w:t>Task 5</w:t>
            </w:r>
          </w:p>
        </w:tc>
        <w:tc>
          <w:tcPr>
            <w:tcW w:w="2268" w:type="dxa"/>
          </w:tcPr>
          <w:p w14:paraId="1780F96E" w14:textId="77777777" w:rsidR="00A10E7E" w:rsidRPr="005731EC" w:rsidRDefault="00A10E7E" w:rsidP="00471501">
            <w:pPr>
              <w:spacing w:after="160"/>
            </w:pPr>
            <w:r w:rsidRPr="005731EC">
              <w:rPr>
                <w:rFonts w:hint="eastAsia"/>
              </w:rPr>
              <w:t>5.9s</w:t>
            </w:r>
          </w:p>
        </w:tc>
        <w:tc>
          <w:tcPr>
            <w:tcW w:w="2239" w:type="dxa"/>
          </w:tcPr>
          <w:p w14:paraId="49EDAFAD" w14:textId="77777777" w:rsidR="00A10E7E" w:rsidRPr="005731EC" w:rsidRDefault="00A10E7E" w:rsidP="00471501">
            <w:pPr>
              <w:spacing w:after="160"/>
            </w:pPr>
            <w:r w:rsidRPr="005731EC">
              <w:rPr>
                <w:rFonts w:hint="eastAsia"/>
              </w:rPr>
              <w:t>4.42s</w:t>
            </w:r>
          </w:p>
        </w:tc>
      </w:tr>
      <w:tr w:rsidR="00A10E7E" w:rsidRPr="005731EC" w14:paraId="732AA4A8" w14:textId="77777777" w:rsidTr="002C7B9F">
        <w:tc>
          <w:tcPr>
            <w:tcW w:w="5949" w:type="dxa"/>
          </w:tcPr>
          <w:p w14:paraId="50A36469" w14:textId="77777777" w:rsidR="00A10E7E" w:rsidRPr="005731EC" w:rsidRDefault="00A10E7E" w:rsidP="00471501">
            <w:pPr>
              <w:spacing w:after="160"/>
            </w:pPr>
            <w:r w:rsidRPr="005731EC">
              <w:t>Total t</w:t>
            </w:r>
            <w:r w:rsidRPr="005731EC">
              <w:rPr>
                <w:rFonts w:hint="eastAsia"/>
              </w:rPr>
              <w:t>ime it takes to complete all tasks</w:t>
            </w:r>
          </w:p>
        </w:tc>
        <w:tc>
          <w:tcPr>
            <w:tcW w:w="2268" w:type="dxa"/>
          </w:tcPr>
          <w:p w14:paraId="274FF034" w14:textId="77777777" w:rsidR="00A10E7E" w:rsidRPr="005731EC" w:rsidRDefault="00A10E7E" w:rsidP="00471501">
            <w:pPr>
              <w:spacing w:after="160"/>
            </w:pPr>
            <w:r w:rsidRPr="005731EC">
              <w:rPr>
                <w:rFonts w:hint="eastAsia"/>
              </w:rPr>
              <w:t>57.99s</w:t>
            </w:r>
          </w:p>
        </w:tc>
        <w:tc>
          <w:tcPr>
            <w:tcW w:w="2239" w:type="dxa"/>
          </w:tcPr>
          <w:p w14:paraId="40BECF7C" w14:textId="77777777" w:rsidR="00A10E7E" w:rsidRPr="005731EC" w:rsidRDefault="00A10E7E" w:rsidP="00471501">
            <w:pPr>
              <w:spacing w:after="160"/>
            </w:pPr>
            <w:r w:rsidRPr="005731EC">
              <w:rPr>
                <w:rFonts w:hint="eastAsia"/>
              </w:rPr>
              <w:t>69.51s</w:t>
            </w:r>
          </w:p>
        </w:tc>
      </w:tr>
      <w:tr w:rsidR="00E806C6" w:rsidRPr="005731EC" w14:paraId="352E0409" w14:textId="77777777" w:rsidTr="002C7B9F">
        <w:tc>
          <w:tcPr>
            <w:tcW w:w="5949" w:type="dxa"/>
          </w:tcPr>
          <w:p w14:paraId="0D72DFF1" w14:textId="36CDEAA4" w:rsidR="00E806C6" w:rsidRPr="005731EC" w:rsidRDefault="00A10E7E" w:rsidP="00471501">
            <w:pPr>
              <w:spacing w:after="160"/>
              <w:rPr>
                <w:b/>
              </w:rPr>
            </w:pPr>
            <w:r w:rsidRPr="005731EC">
              <w:rPr>
                <w:b/>
              </w:rPr>
              <w:t xml:space="preserve">High </w:t>
            </w:r>
            <w:r w:rsidRPr="005731EC">
              <w:rPr>
                <w:rFonts w:hint="eastAsia"/>
                <w:b/>
              </w:rPr>
              <w:t>Fidelity Prototypes</w:t>
            </w:r>
          </w:p>
        </w:tc>
        <w:tc>
          <w:tcPr>
            <w:tcW w:w="2268" w:type="dxa"/>
          </w:tcPr>
          <w:p w14:paraId="0B05C5DE" w14:textId="77777777" w:rsidR="00E806C6" w:rsidRPr="005731EC" w:rsidRDefault="00E806C6" w:rsidP="00471501">
            <w:pPr>
              <w:spacing w:after="160"/>
              <w:rPr>
                <w:b/>
              </w:rPr>
            </w:pPr>
            <w:r w:rsidRPr="005731EC">
              <w:rPr>
                <w:b/>
              </w:rPr>
              <w:t>Mobile</w:t>
            </w:r>
          </w:p>
        </w:tc>
        <w:tc>
          <w:tcPr>
            <w:tcW w:w="2239" w:type="dxa"/>
          </w:tcPr>
          <w:p w14:paraId="77849AA8" w14:textId="77777777" w:rsidR="00E806C6" w:rsidRPr="005731EC" w:rsidRDefault="00E806C6" w:rsidP="00471501">
            <w:pPr>
              <w:spacing w:after="160"/>
              <w:rPr>
                <w:b/>
              </w:rPr>
            </w:pPr>
            <w:r w:rsidRPr="005731EC">
              <w:rPr>
                <w:rFonts w:hint="eastAsia"/>
                <w:b/>
              </w:rPr>
              <w:t>Desktop</w:t>
            </w:r>
          </w:p>
        </w:tc>
      </w:tr>
      <w:tr w:rsidR="00E806C6" w:rsidRPr="005731EC" w14:paraId="58FB8FBC" w14:textId="77777777" w:rsidTr="002C7B9F">
        <w:tc>
          <w:tcPr>
            <w:tcW w:w="5949" w:type="dxa"/>
          </w:tcPr>
          <w:p w14:paraId="415DA16A" w14:textId="77777777" w:rsidR="00E806C6" w:rsidRPr="005731EC" w:rsidRDefault="00E806C6" w:rsidP="00471501">
            <w:pPr>
              <w:spacing w:after="160"/>
            </w:pPr>
            <w:r w:rsidRPr="005731EC">
              <w:t>Task 1</w:t>
            </w:r>
          </w:p>
        </w:tc>
        <w:tc>
          <w:tcPr>
            <w:tcW w:w="2268" w:type="dxa"/>
          </w:tcPr>
          <w:p w14:paraId="400638AC" w14:textId="41D05F67" w:rsidR="00E806C6" w:rsidRPr="005731EC" w:rsidRDefault="005B2FCE" w:rsidP="00471501">
            <w:pPr>
              <w:spacing w:after="160"/>
            </w:pPr>
            <w:r w:rsidRPr="005731EC">
              <w:t>6.76</w:t>
            </w:r>
            <w:r w:rsidR="00E806C6" w:rsidRPr="005731EC">
              <w:t>s</w:t>
            </w:r>
          </w:p>
        </w:tc>
        <w:tc>
          <w:tcPr>
            <w:tcW w:w="2239" w:type="dxa"/>
          </w:tcPr>
          <w:p w14:paraId="49B8FE2B" w14:textId="08A83B27" w:rsidR="00E806C6" w:rsidRPr="005731EC" w:rsidRDefault="00A10E7E" w:rsidP="00471501">
            <w:pPr>
              <w:tabs>
                <w:tab w:val="left" w:pos="1200"/>
              </w:tabs>
              <w:spacing w:after="160"/>
            </w:pPr>
            <w:r w:rsidRPr="005731EC">
              <w:t>7.14</w:t>
            </w:r>
            <w:r w:rsidR="00E806C6" w:rsidRPr="005731EC">
              <w:t>s</w:t>
            </w:r>
          </w:p>
        </w:tc>
      </w:tr>
      <w:tr w:rsidR="00E806C6" w:rsidRPr="005731EC" w14:paraId="5E89308C" w14:textId="77777777" w:rsidTr="002C7B9F">
        <w:tc>
          <w:tcPr>
            <w:tcW w:w="5949" w:type="dxa"/>
          </w:tcPr>
          <w:p w14:paraId="45C61083" w14:textId="77777777" w:rsidR="00E806C6" w:rsidRPr="005731EC" w:rsidRDefault="00E806C6" w:rsidP="00471501">
            <w:pPr>
              <w:spacing w:after="160"/>
            </w:pPr>
            <w:r w:rsidRPr="005731EC">
              <w:rPr>
                <w:rFonts w:hint="eastAsia"/>
              </w:rPr>
              <w:t>Task 2</w:t>
            </w:r>
          </w:p>
        </w:tc>
        <w:tc>
          <w:tcPr>
            <w:tcW w:w="2268" w:type="dxa"/>
          </w:tcPr>
          <w:p w14:paraId="5A745D09" w14:textId="775D55CA" w:rsidR="00E806C6" w:rsidRPr="005731EC" w:rsidRDefault="005B2FCE" w:rsidP="00471501">
            <w:pPr>
              <w:spacing w:after="160"/>
            </w:pPr>
            <w:r w:rsidRPr="005731EC">
              <w:t>8.34</w:t>
            </w:r>
          </w:p>
        </w:tc>
        <w:tc>
          <w:tcPr>
            <w:tcW w:w="2239" w:type="dxa"/>
          </w:tcPr>
          <w:p w14:paraId="3D220E3E" w14:textId="03B88C00" w:rsidR="00E806C6" w:rsidRPr="005731EC" w:rsidRDefault="00A10E7E" w:rsidP="00471501">
            <w:pPr>
              <w:spacing w:after="160"/>
            </w:pPr>
            <w:r w:rsidRPr="005731EC">
              <w:t>8.23</w:t>
            </w:r>
            <w:r w:rsidR="00E806C6" w:rsidRPr="005731EC">
              <w:rPr>
                <w:rFonts w:hint="eastAsia"/>
              </w:rPr>
              <w:t>s</w:t>
            </w:r>
          </w:p>
        </w:tc>
      </w:tr>
      <w:tr w:rsidR="00E806C6" w:rsidRPr="005731EC" w14:paraId="52AA2A49" w14:textId="77777777" w:rsidTr="002C7B9F">
        <w:tc>
          <w:tcPr>
            <w:tcW w:w="5949" w:type="dxa"/>
          </w:tcPr>
          <w:p w14:paraId="50184466" w14:textId="77777777" w:rsidR="00E806C6" w:rsidRPr="005731EC" w:rsidRDefault="00E806C6" w:rsidP="00471501">
            <w:pPr>
              <w:spacing w:after="160"/>
            </w:pPr>
            <w:r w:rsidRPr="005731EC">
              <w:rPr>
                <w:rFonts w:hint="eastAsia"/>
              </w:rPr>
              <w:t>Task 3</w:t>
            </w:r>
          </w:p>
        </w:tc>
        <w:tc>
          <w:tcPr>
            <w:tcW w:w="2268" w:type="dxa"/>
          </w:tcPr>
          <w:p w14:paraId="4E04D937" w14:textId="28CBD63E" w:rsidR="00E806C6" w:rsidRPr="005731EC" w:rsidRDefault="005B2FCE" w:rsidP="00471501">
            <w:pPr>
              <w:spacing w:after="160"/>
            </w:pPr>
            <w:r w:rsidRPr="005731EC">
              <w:t>12.45</w:t>
            </w:r>
            <w:r w:rsidR="00E806C6" w:rsidRPr="005731EC">
              <w:rPr>
                <w:rFonts w:hint="eastAsia"/>
              </w:rPr>
              <w:t>s</w:t>
            </w:r>
          </w:p>
        </w:tc>
        <w:tc>
          <w:tcPr>
            <w:tcW w:w="2239" w:type="dxa"/>
          </w:tcPr>
          <w:p w14:paraId="2B0DFCDB" w14:textId="0FA0F004" w:rsidR="00E806C6" w:rsidRPr="005731EC" w:rsidRDefault="00A10E7E" w:rsidP="00471501">
            <w:pPr>
              <w:spacing w:after="160"/>
            </w:pPr>
            <w:r w:rsidRPr="005731EC">
              <w:t>12.73</w:t>
            </w:r>
            <w:r w:rsidR="00E806C6" w:rsidRPr="005731EC">
              <w:rPr>
                <w:rFonts w:hint="eastAsia"/>
              </w:rPr>
              <w:t>s</w:t>
            </w:r>
          </w:p>
        </w:tc>
      </w:tr>
      <w:tr w:rsidR="00E806C6" w:rsidRPr="005731EC" w14:paraId="41625966" w14:textId="77777777" w:rsidTr="002C7B9F">
        <w:tc>
          <w:tcPr>
            <w:tcW w:w="5949" w:type="dxa"/>
          </w:tcPr>
          <w:p w14:paraId="65250C5B" w14:textId="77777777" w:rsidR="00E806C6" w:rsidRPr="005731EC" w:rsidRDefault="00E806C6" w:rsidP="00471501">
            <w:pPr>
              <w:spacing w:after="160"/>
            </w:pPr>
            <w:r w:rsidRPr="005731EC">
              <w:rPr>
                <w:rFonts w:hint="eastAsia"/>
              </w:rPr>
              <w:t>Task 4</w:t>
            </w:r>
          </w:p>
        </w:tc>
        <w:tc>
          <w:tcPr>
            <w:tcW w:w="2268" w:type="dxa"/>
          </w:tcPr>
          <w:p w14:paraId="5957F718" w14:textId="6966FD8D" w:rsidR="00E806C6" w:rsidRPr="005731EC" w:rsidRDefault="005B2FCE" w:rsidP="00471501">
            <w:pPr>
              <w:spacing w:after="160"/>
            </w:pPr>
            <w:r w:rsidRPr="005731EC">
              <w:t>5.8</w:t>
            </w:r>
            <w:r w:rsidR="00E806C6" w:rsidRPr="005731EC">
              <w:rPr>
                <w:rFonts w:hint="eastAsia"/>
              </w:rPr>
              <w:t>s</w:t>
            </w:r>
          </w:p>
        </w:tc>
        <w:tc>
          <w:tcPr>
            <w:tcW w:w="2239" w:type="dxa"/>
          </w:tcPr>
          <w:p w14:paraId="1EAF2D1C" w14:textId="1A10BDD2" w:rsidR="00E806C6" w:rsidRPr="005731EC" w:rsidRDefault="00A10E7E" w:rsidP="00471501">
            <w:pPr>
              <w:spacing w:after="160"/>
            </w:pPr>
            <w:r w:rsidRPr="005731EC">
              <w:t>10.48</w:t>
            </w:r>
          </w:p>
        </w:tc>
      </w:tr>
      <w:tr w:rsidR="00E806C6" w:rsidRPr="005731EC" w14:paraId="7ED054C4" w14:textId="77777777" w:rsidTr="002C7B9F">
        <w:tc>
          <w:tcPr>
            <w:tcW w:w="5949" w:type="dxa"/>
          </w:tcPr>
          <w:p w14:paraId="750C69CE" w14:textId="77777777" w:rsidR="00E806C6" w:rsidRPr="005731EC" w:rsidRDefault="00E806C6" w:rsidP="00471501">
            <w:pPr>
              <w:spacing w:after="160"/>
            </w:pPr>
            <w:r w:rsidRPr="005731EC">
              <w:rPr>
                <w:rFonts w:hint="eastAsia"/>
              </w:rPr>
              <w:t>Task 5</w:t>
            </w:r>
          </w:p>
        </w:tc>
        <w:tc>
          <w:tcPr>
            <w:tcW w:w="2268" w:type="dxa"/>
          </w:tcPr>
          <w:p w14:paraId="7843F62C" w14:textId="44125989" w:rsidR="00E806C6" w:rsidRPr="005731EC" w:rsidRDefault="00E806C6" w:rsidP="00471501">
            <w:pPr>
              <w:spacing w:after="160"/>
            </w:pPr>
            <w:r w:rsidRPr="005731EC">
              <w:rPr>
                <w:rFonts w:hint="eastAsia"/>
              </w:rPr>
              <w:t>5.</w:t>
            </w:r>
            <w:r w:rsidR="005B2FCE" w:rsidRPr="005731EC">
              <w:t>22</w:t>
            </w:r>
            <w:r w:rsidRPr="005731EC">
              <w:rPr>
                <w:rFonts w:hint="eastAsia"/>
              </w:rPr>
              <w:t>s</w:t>
            </w:r>
          </w:p>
        </w:tc>
        <w:tc>
          <w:tcPr>
            <w:tcW w:w="2239" w:type="dxa"/>
          </w:tcPr>
          <w:p w14:paraId="6247FD61" w14:textId="3F3CFC40" w:rsidR="00E806C6" w:rsidRPr="005731EC" w:rsidRDefault="005B2FCE" w:rsidP="00471501">
            <w:pPr>
              <w:spacing w:after="160"/>
            </w:pPr>
            <w:r w:rsidRPr="005731EC">
              <w:t>4.16</w:t>
            </w:r>
            <w:r w:rsidR="00E806C6" w:rsidRPr="005731EC">
              <w:rPr>
                <w:rFonts w:hint="eastAsia"/>
              </w:rPr>
              <w:t>s</w:t>
            </w:r>
          </w:p>
        </w:tc>
      </w:tr>
      <w:tr w:rsidR="00E806C6" w:rsidRPr="005731EC" w14:paraId="40ECE19C" w14:textId="77777777" w:rsidTr="002C7B9F">
        <w:tc>
          <w:tcPr>
            <w:tcW w:w="5949" w:type="dxa"/>
          </w:tcPr>
          <w:p w14:paraId="1950DDF0" w14:textId="77777777" w:rsidR="00E806C6" w:rsidRPr="005731EC" w:rsidRDefault="00E806C6" w:rsidP="00471501">
            <w:pPr>
              <w:spacing w:after="160"/>
            </w:pPr>
            <w:r w:rsidRPr="005731EC">
              <w:t>Total t</w:t>
            </w:r>
            <w:r w:rsidRPr="005731EC">
              <w:rPr>
                <w:rFonts w:hint="eastAsia"/>
              </w:rPr>
              <w:t>ime it takes to complete all tasks</w:t>
            </w:r>
          </w:p>
        </w:tc>
        <w:tc>
          <w:tcPr>
            <w:tcW w:w="2268" w:type="dxa"/>
          </w:tcPr>
          <w:p w14:paraId="4E5F080B" w14:textId="0A3CFC90" w:rsidR="00E806C6" w:rsidRPr="005731EC" w:rsidRDefault="005B2FCE" w:rsidP="00471501">
            <w:pPr>
              <w:spacing w:after="160"/>
            </w:pPr>
            <w:r w:rsidRPr="005731EC">
              <w:t>38.56</w:t>
            </w:r>
            <w:r w:rsidR="00E806C6" w:rsidRPr="005731EC">
              <w:rPr>
                <w:rFonts w:hint="eastAsia"/>
              </w:rPr>
              <w:t>s</w:t>
            </w:r>
          </w:p>
        </w:tc>
        <w:tc>
          <w:tcPr>
            <w:tcW w:w="2239" w:type="dxa"/>
          </w:tcPr>
          <w:p w14:paraId="2EC46F41" w14:textId="361B3C2B" w:rsidR="00E806C6" w:rsidRPr="005731EC" w:rsidRDefault="005B2FCE" w:rsidP="00471501">
            <w:pPr>
              <w:spacing w:after="160"/>
            </w:pPr>
            <w:r w:rsidRPr="005731EC">
              <w:t>42.73</w:t>
            </w:r>
            <w:r w:rsidR="00E806C6" w:rsidRPr="005731EC">
              <w:rPr>
                <w:rFonts w:hint="eastAsia"/>
              </w:rPr>
              <w:t>s</w:t>
            </w:r>
          </w:p>
        </w:tc>
      </w:tr>
    </w:tbl>
    <w:p w14:paraId="33C0E1D6" w14:textId="5FEE561A" w:rsidR="00A10E7E" w:rsidRPr="005731EC" w:rsidRDefault="00E806C6" w:rsidP="00E806C6">
      <w:pPr>
        <w:spacing w:after="160"/>
      </w:pPr>
      <w:r w:rsidRPr="005731EC">
        <w:tab/>
      </w:r>
      <w:r w:rsidR="00A10E7E" w:rsidRPr="005731EC">
        <w:t>We can therefore tell from this data that the mobile f</w:t>
      </w:r>
      <w:r w:rsidR="00441D5E" w:rsidRPr="005731EC">
        <w:t>idelity has a 19.43s time</w:t>
      </w:r>
      <w:r w:rsidR="00A10E7E" w:rsidRPr="005731EC">
        <w:t xml:space="preserve"> </w:t>
      </w:r>
      <w:r w:rsidR="00441D5E" w:rsidRPr="005731EC">
        <w:t>decrease</w:t>
      </w:r>
      <w:r w:rsidR="00A10E7E" w:rsidRPr="005731EC">
        <w:t xml:space="preserve"> for successfully completing a</w:t>
      </w:r>
      <w:r w:rsidR="00441D5E" w:rsidRPr="005731EC">
        <w:t>ll tasks and that desktop has a decrease</w:t>
      </w:r>
      <w:r w:rsidR="00A10E7E" w:rsidRPr="005731EC">
        <w:t xml:space="preserve"> of</w:t>
      </w:r>
      <w:r w:rsidR="00441D5E" w:rsidRPr="005731EC">
        <w:t xml:space="preserve"> 26.78s</w:t>
      </w:r>
      <w:r w:rsidR="00A10E7E" w:rsidRPr="005731EC">
        <w:t xml:space="preserve">. This gives us a good idea of how usable the </w:t>
      </w:r>
      <w:r w:rsidR="0092108A">
        <w:t xml:space="preserve">high fidelity </w:t>
      </w:r>
      <w:r w:rsidR="00A10E7E" w:rsidRPr="005731EC">
        <w:t>prototypes are</w:t>
      </w:r>
      <w:r w:rsidR="0092108A">
        <w:t xml:space="preserve"> compared to the low fidelities</w:t>
      </w:r>
      <w:r w:rsidR="00A10E7E" w:rsidRPr="005731EC">
        <w:t xml:space="preserve"> and shows that changes made to the interface specification have had a positive impact on usability throughout the system, as tasks are now much quicker to perform for users. </w:t>
      </w:r>
      <w:r w:rsidR="0092108A">
        <w:t>One thing to note though is that because the low fidelities were tested with print outs, changing screens could have had an effect on time taken to perform tasks.</w:t>
      </w:r>
    </w:p>
    <w:p w14:paraId="150776DB" w14:textId="674B9FAE" w:rsidR="00E806C6" w:rsidRPr="00441D5E" w:rsidRDefault="00E806C6" w:rsidP="00E806C6">
      <w:pPr>
        <w:spacing w:after="160"/>
        <w:rPr>
          <w:b/>
          <w:sz w:val="28"/>
          <w:szCs w:val="24"/>
        </w:rPr>
      </w:pPr>
      <w:r w:rsidRPr="00441D5E">
        <w:rPr>
          <w:b/>
          <w:sz w:val="28"/>
          <w:szCs w:val="24"/>
        </w:rPr>
        <w:t>Modification of Interface Specification</w:t>
      </w:r>
    </w:p>
    <w:p w14:paraId="5A6777F0" w14:textId="5F210357" w:rsidR="00E806C6" w:rsidRPr="0092108A" w:rsidRDefault="00E806C6" w:rsidP="00E806C6">
      <w:pPr>
        <w:spacing w:after="160"/>
        <w:rPr>
          <w:szCs w:val="24"/>
        </w:rPr>
      </w:pPr>
      <w:r>
        <w:rPr>
          <w:b/>
          <w:sz w:val="24"/>
          <w:szCs w:val="24"/>
        </w:rPr>
        <w:tab/>
      </w:r>
      <w:r w:rsidRPr="0092108A">
        <w:rPr>
          <w:szCs w:val="24"/>
        </w:rPr>
        <w:t xml:space="preserve">Changes to the original interface specification have been noted here and </w:t>
      </w:r>
      <w:r w:rsidR="00441D5E" w:rsidRPr="0092108A">
        <w:rPr>
          <w:szCs w:val="24"/>
        </w:rPr>
        <w:t>will be implemented in the next implementation of the system.</w:t>
      </w:r>
    </w:p>
    <w:p w14:paraId="4E711DDC" w14:textId="645D3C1B" w:rsidR="00E806C6" w:rsidRPr="00926CAB" w:rsidRDefault="00441D5E" w:rsidP="00E806C6">
      <w:pPr>
        <w:spacing w:after="160"/>
        <w:rPr>
          <w:b/>
          <w:sz w:val="24"/>
        </w:rPr>
      </w:pPr>
      <w:r w:rsidRPr="00926CAB">
        <w:rPr>
          <w:b/>
          <w:sz w:val="24"/>
        </w:rPr>
        <w:t xml:space="preserve">Future </w:t>
      </w:r>
      <w:r w:rsidR="00E806C6" w:rsidRPr="00926CAB">
        <w:rPr>
          <w:b/>
          <w:sz w:val="24"/>
        </w:rPr>
        <w:t>Change</w:t>
      </w:r>
      <w:r w:rsidRPr="00926CAB">
        <w:rPr>
          <w:b/>
          <w:sz w:val="24"/>
        </w:rPr>
        <w:t>s to</w:t>
      </w:r>
      <w:r w:rsidR="00E806C6" w:rsidRPr="00926CAB">
        <w:rPr>
          <w:b/>
          <w:sz w:val="24"/>
        </w:rPr>
        <w:t xml:space="preserve"> Interface Specification</w:t>
      </w:r>
    </w:p>
    <w:p w14:paraId="58EF4D7D" w14:textId="50A18D91" w:rsidR="00E806C6" w:rsidRPr="00441D5E" w:rsidRDefault="00441D5E" w:rsidP="00441D5E">
      <w:pPr>
        <w:pStyle w:val="ListParagraph"/>
        <w:numPr>
          <w:ilvl w:val="0"/>
          <w:numId w:val="1"/>
        </w:numPr>
        <w:spacing w:after="160"/>
        <w:ind w:leftChars="0"/>
        <w:rPr>
          <w:b/>
          <w:noProof/>
        </w:rPr>
      </w:pPr>
      <w:r>
        <w:rPr>
          <w:noProof/>
        </w:rPr>
        <w:t xml:space="preserve">Change navigational buttons so that the </w:t>
      </w:r>
      <w:r w:rsidR="00926CAB">
        <w:rPr>
          <w:noProof/>
        </w:rPr>
        <w:t>current page</w:t>
      </w:r>
      <w:r>
        <w:rPr>
          <w:noProof/>
        </w:rPr>
        <w:t xml:space="preserve"> is “highlighted” so the user can tell what page they are on. (Desktop)</w:t>
      </w:r>
    </w:p>
    <w:p w14:paraId="33D38CBF" w14:textId="3D6D5BCA" w:rsidR="00441D5E" w:rsidRPr="00441D5E" w:rsidRDefault="00441D5E" w:rsidP="00441D5E">
      <w:pPr>
        <w:pStyle w:val="ListParagraph"/>
        <w:numPr>
          <w:ilvl w:val="0"/>
          <w:numId w:val="1"/>
        </w:numPr>
        <w:spacing w:after="160"/>
        <w:ind w:leftChars="0"/>
        <w:rPr>
          <w:b/>
          <w:noProof/>
        </w:rPr>
      </w:pPr>
      <w:r>
        <w:rPr>
          <w:noProof/>
        </w:rPr>
        <w:t>Add a “cancel” button to the settings page so that users can leave the page without having to change their settings.</w:t>
      </w:r>
    </w:p>
    <w:p w14:paraId="1334D5D5" w14:textId="2EE753F2" w:rsidR="00172816" w:rsidRDefault="00172816" w:rsidP="00172816">
      <w:pPr>
        <w:spacing w:after="160"/>
        <w:ind w:left="110" w:hangingChars="50" w:hanging="110"/>
        <w:rPr>
          <w:b/>
        </w:rPr>
      </w:pPr>
    </w:p>
    <w:p w14:paraId="799456B5" w14:textId="1BA6223E" w:rsidR="004C74A0" w:rsidRPr="00441D5E" w:rsidRDefault="00441D5E" w:rsidP="004C74A0">
      <w:pPr>
        <w:spacing w:after="160"/>
        <w:rPr>
          <w:b/>
          <w:sz w:val="28"/>
        </w:rPr>
      </w:pPr>
      <w:r>
        <w:rPr>
          <w:b/>
          <w:sz w:val="28"/>
        </w:rPr>
        <w:t>Critical 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1"/>
      <w:r>
        <w:rPr>
          <w:sz w:val="21"/>
          <w:szCs w:val="21"/>
        </w:rPr>
        <w:t>evaluation</w:t>
      </w:r>
      <w:commentRangeEnd w:id="21"/>
      <w:r w:rsidR="00FC4DE1">
        <w:rPr>
          <w:rStyle w:val="CommentReference"/>
        </w:rPr>
        <w:commentReference w:id="21"/>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2F0889" w:rsidRDefault="00D249E2">
      <w:pPr>
        <w:widowControl w:val="0"/>
        <w:spacing w:line="480" w:lineRule="auto"/>
        <w:ind w:left="600" w:hanging="600"/>
        <w:rPr>
          <w:lang w:val="de-DE"/>
        </w:rPr>
      </w:pPr>
      <w:r>
        <w:t xml:space="preserve">"Android Design Principles." </w:t>
      </w:r>
      <w:r>
        <w:rPr>
          <w:i/>
        </w:rPr>
        <w:t>Android Developers</w:t>
      </w:r>
      <w:r>
        <w:t xml:space="preserve">. </w:t>
      </w:r>
      <w:r w:rsidRPr="002F0889">
        <w:rPr>
          <w:lang w:val="de-DE"/>
        </w:rPr>
        <w:t>Web. 27 Feb. 2017.</w:t>
      </w:r>
    </w:p>
    <w:p w14:paraId="53BE370B" w14:textId="77777777" w:rsidR="0078602D" w:rsidRPr="00D75C45" w:rsidRDefault="00D249E2">
      <w:pPr>
        <w:widowControl w:val="0"/>
        <w:spacing w:line="480" w:lineRule="auto"/>
        <w:ind w:left="600" w:hanging="600"/>
        <w:rPr>
          <w:lang w:val="de-DE"/>
        </w:rPr>
      </w:pPr>
      <w:r w:rsidRPr="002F0889">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699CB654" w:rsidR="0078602D" w:rsidRDefault="004E41F1">
      <w:pPr>
        <w:widowControl w:val="0"/>
        <w:spacing w:line="480" w:lineRule="auto"/>
        <w:ind w:left="600" w:hanging="600"/>
        <w:rPr>
          <w:b/>
        </w:rPr>
      </w:pPr>
      <w:r>
        <w:rPr>
          <w:b/>
        </w:rPr>
        <w:t>All of the</w:t>
      </w:r>
      <w:r w:rsidR="008127A8">
        <w:rPr>
          <w:b/>
        </w:rPr>
        <w:t xml:space="preserve"> </w:t>
      </w:r>
      <w:r w:rsidR="00D249E2">
        <w:rPr>
          <w:b/>
        </w:rPr>
        <w:t>Desktop Low Fidelity</w:t>
      </w:r>
      <w:r w:rsidR="008127A8">
        <w:rPr>
          <w:b/>
        </w:rPr>
        <w:t xml:space="preserve"> Designs</w:t>
      </w:r>
    </w:p>
    <w:p w14:paraId="32BD8C4D" w14:textId="651F5ED2" w:rsidR="008127A8" w:rsidRDefault="0020183A" w:rsidP="00560E65">
      <w:pPr>
        <w:widowControl w:val="0"/>
        <w:spacing w:line="480" w:lineRule="auto"/>
        <w:ind w:left="600" w:hanging="600"/>
        <w:rPr>
          <w:b/>
        </w:rPr>
      </w:pPr>
      <w:r>
        <w:rPr>
          <w:b/>
        </w:rPr>
        <w:pict w14:anchorId="5F6F266C">
          <v:shape id="_x0000_i1042" type="#_x0000_t75" style="width:165.3pt;height:62.8pt">
            <v:imagedata r:id="rId57" o:title="Details changed"/>
          </v:shape>
        </w:pict>
      </w:r>
      <w:r>
        <w:rPr>
          <w:b/>
        </w:rPr>
        <w:pict w14:anchorId="1D0AF125">
          <v:shape id="_x0000_i1043" type="#_x0000_t75" style="width:292.6pt;height:198.15pt">
            <v:imagedata r:id="rId58" o:title="Flashcards near you"/>
          </v:shape>
        </w:pict>
      </w:r>
      <w:r>
        <w:rPr>
          <w:b/>
        </w:rPr>
        <w:pict w14:anchorId="55A950D0">
          <v:shape id="_x0000_i1044" type="#_x0000_t75" style="width:297.2pt;height:201pt">
            <v:imagedata r:id="rId59" o:title="Language Settings"/>
          </v:shape>
        </w:pict>
      </w:r>
      <w:r>
        <w:rPr>
          <w:b/>
        </w:rPr>
        <w:pict w14:anchorId="6D10D424">
          <v:shape id="_x0000_i1045" type="#_x0000_t75" style="width:299.5pt;height:203.35pt">
            <v:imagedata r:id="rId60" o:title="Map"/>
          </v:shape>
        </w:pict>
      </w:r>
      <w:r>
        <w:rPr>
          <w:b/>
        </w:rPr>
        <w:pict w14:anchorId="2F246F39">
          <v:shape id="_x0000_i1046" type="#_x0000_t75" style="width:310.45pt;height:315.65pt">
            <v:imagedata r:id="rId61" o:title="Progress and Statistics"/>
          </v:shape>
        </w:pict>
      </w:r>
      <w:r>
        <w:rPr>
          <w:b/>
        </w:rPr>
        <w:pict w14:anchorId="0C3D818A">
          <v:shape id="_x0000_i1047" type="#_x0000_t75" style="width:308.15pt;height:208.5pt">
            <v:imagedata r:id="rId62" o:title="Study flashcards"/>
          </v:shape>
        </w:pict>
      </w:r>
      <w:r>
        <w:rPr>
          <w:b/>
        </w:rPr>
        <w:pict w14:anchorId="27A66D05">
          <v:shape id="_x0000_i1048" type="#_x0000_t75" style="width:312.2pt;height:119.25pt">
            <v:imagedata r:id="rId63" o:title="Sync"/>
          </v:shape>
        </w:pict>
      </w:r>
      <w:r>
        <w:rPr>
          <w:b/>
        </w:rPr>
        <w:pict w14:anchorId="41D8236B">
          <v:shape id="_x0000_i1049" type="#_x0000_t75" style="width:304.15pt;height:206.2pt">
            <v:imagedata r:id="rId64" o:title="Tutorial _Find_"/>
          </v:shape>
        </w:pict>
      </w:r>
      <w:r>
        <w:rPr>
          <w:b/>
        </w:rPr>
        <w:pict w14:anchorId="51709303">
          <v:shape id="_x0000_i1050" type="#_x0000_t75" style="width:298.95pt;height:262.65pt">
            <v:imagedata r:id="rId65" o:title="Tutorial _Information_" cropbottom="1997f" cropright="2678f"/>
          </v:shape>
        </w:pict>
      </w:r>
      <w:r>
        <w:rPr>
          <w:b/>
        </w:rPr>
        <w:pict w14:anchorId="142330E0">
          <v:shape id="_x0000_i1051" type="#_x0000_t75" style="width:312.75pt;height:212.55pt">
            <v:imagedata r:id="rId66" o:title="Tutorial _Map_"/>
          </v:shape>
        </w:pict>
      </w:r>
      <w:r>
        <w:rPr>
          <w:b/>
        </w:rPr>
        <w:pict w14:anchorId="6916C963">
          <v:shape id="_x0000_i1052" type="#_x0000_t75" style="width:308.15pt;height:208.5pt">
            <v:imagedata r:id="rId67" o:title="Tutorial _Study_"/>
          </v:shape>
        </w:pict>
      </w:r>
      <w:r>
        <w:rPr>
          <w:b/>
        </w:rPr>
        <w:pict w14:anchorId="437EFD17">
          <v:shape id="_x0000_i1053" type="#_x0000_t75" style="width:309.9pt;height:209.65pt">
            <v:imagedata r:id="rId68" o:title="Tutorial Main"/>
          </v:shape>
        </w:pict>
      </w:r>
    </w:p>
    <w:p w14:paraId="317CBD5F" w14:textId="3A504895" w:rsidR="0078602D" w:rsidRDefault="0078602D">
      <w:pPr>
        <w:widowControl w:val="0"/>
        <w:spacing w:line="480" w:lineRule="auto"/>
        <w:ind w:left="600" w:hanging="600"/>
      </w:pPr>
    </w:p>
    <w:p w14:paraId="34FD5033" w14:textId="74FA86B9" w:rsidR="00560E65" w:rsidRDefault="00560E65">
      <w:pPr>
        <w:widowControl w:val="0"/>
        <w:spacing w:line="480" w:lineRule="auto"/>
        <w:ind w:left="600" w:hanging="600"/>
      </w:pPr>
    </w:p>
    <w:p w14:paraId="47BD89D5" w14:textId="192DF70A" w:rsidR="00560E65" w:rsidRDefault="00560E65" w:rsidP="00560E65">
      <w:pPr>
        <w:widowControl w:val="0"/>
        <w:spacing w:line="480" w:lineRule="auto"/>
        <w:ind w:left="600" w:hanging="600"/>
        <w:rPr>
          <w:b/>
        </w:rPr>
      </w:pPr>
      <w:r>
        <w:rPr>
          <w:b/>
        </w:rPr>
        <w:t>The Rest of the Desktop High Fidelity Designs</w:t>
      </w:r>
    </w:p>
    <w:p w14:paraId="4A0F4B03" w14:textId="58319E99" w:rsidR="00560E65" w:rsidRPr="00560E65" w:rsidRDefault="0020183A">
      <w:pPr>
        <w:widowControl w:val="0"/>
        <w:spacing w:line="480" w:lineRule="auto"/>
        <w:ind w:left="600" w:hanging="600"/>
      </w:pPr>
      <w:r>
        <w:pict w14:anchorId="16E564F7">
          <v:shape id="_x0000_i1054" type="#_x0000_t75" style="width:198.15pt;height:335.25pt">
            <v:imagedata r:id="rId69" o:title="Manabu"/>
          </v:shape>
        </w:pict>
      </w:r>
      <w:r>
        <w:pict w14:anchorId="50A20661">
          <v:shape id="_x0000_i1055" type="#_x0000_t75" style="width:538pt;height:239.6pt">
            <v:imagedata r:id="rId70" o:title="Manabu"/>
          </v:shape>
        </w:pict>
      </w:r>
      <w:r>
        <w:pict w14:anchorId="5A01FC29">
          <v:shape id="_x0000_i1056" type="#_x0000_t75" style="width:538pt;height:239.6pt">
            <v:imagedata r:id="rId71" o:title="Manabu"/>
          </v:shape>
        </w:pict>
      </w:r>
      <w:r>
        <w:pict w14:anchorId="489370EC">
          <v:shape id="_x0000_i1057" type="#_x0000_t75" style="width:538pt;height:239.6pt">
            <v:imagedata r:id="rId72" o:title="Manabu"/>
          </v:shape>
        </w:pict>
      </w:r>
      <w:r>
        <w:pict w14:anchorId="345E4FC2">
          <v:shape id="_x0000_i1058" type="#_x0000_t75" style="width:538pt;height:282.8pt">
            <v:imagedata r:id="rId73" o:title="Manabu"/>
          </v:shape>
        </w:pict>
      </w:r>
      <w:r>
        <w:pict w14:anchorId="5CAA7A14">
          <v:shape id="_x0000_i1059" type="#_x0000_t75" style="width:538pt;height:441.2pt">
            <v:imagedata r:id="rId74" o:title="Manabu"/>
          </v:shape>
        </w:pict>
      </w:r>
      <w:r>
        <w:pict w14:anchorId="29189D6F">
          <v:shape id="_x0000_i1060" type="#_x0000_t75" style="width:538pt;height:441.2pt">
            <v:imagedata r:id="rId75" o:title="Manabu"/>
          </v:shape>
        </w:pict>
      </w:r>
      <w:r>
        <w:pict w14:anchorId="3FE8ED7A">
          <v:shape id="_x0000_i1061" type="#_x0000_t75" style="width:471.15pt;height:198.15pt">
            <v:imagedata r:id="rId76" o:title="Manabu"/>
          </v:shape>
        </w:pict>
      </w:r>
      <w:r>
        <w:pict w14:anchorId="0AAB7831">
          <v:shape id="_x0000_i1062" type="#_x0000_t75" style="width:538pt;height:469.45pt">
            <v:imagedata r:id="rId77" o:title="Manabu" cropbottom="1534f"/>
          </v:shape>
        </w:pict>
      </w:r>
    </w:p>
    <w:sectPr w:rsidR="00560E65" w:rsidRPr="00560E65" w:rsidSect="00735A8C">
      <w:headerReference w:type="default" r:id="rId78"/>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2-24T21:08:00Z" w:initials="">
    <w:p w14:paraId="18EBF70B" w14:textId="77777777" w:rsidR="001B333E" w:rsidRDefault="001B333E">
      <w:pPr>
        <w:widowControl w:val="0"/>
        <w:spacing w:line="240" w:lineRule="auto"/>
      </w:pPr>
      <w:r>
        <w:rPr>
          <w:rFonts w:eastAsia="Arial"/>
        </w:rPr>
        <w:t>Do research and finish</w:t>
      </w:r>
    </w:p>
  </w:comment>
  <w:comment w:id="1" w:author="Matthew Anthony James Hawkins" w:date="2017-03-01T23:48:00Z" w:initials="">
    <w:p w14:paraId="2F7110A7" w14:textId="77777777" w:rsidR="001B333E" w:rsidRDefault="001B333E">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1B333E" w:rsidRDefault="001B333E">
      <w:pPr>
        <w:widowControl w:val="0"/>
        <w:spacing w:line="240" w:lineRule="auto"/>
      </w:pPr>
      <w:r>
        <w:rPr>
          <w:rFonts w:eastAsia="Arial"/>
        </w:rPr>
        <w:t>use this in interface spec</w:t>
      </w:r>
    </w:p>
  </w:comment>
  <w:comment w:id="3" w:author="Matthew Anthony James Hawkins" w:date="2017-03-01T23:48:00Z" w:initials="">
    <w:p w14:paraId="3CFADC74" w14:textId="77777777" w:rsidR="001B333E" w:rsidRDefault="001B333E">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1B333E" w:rsidRDefault="001B333E">
      <w:pPr>
        <w:widowControl w:val="0"/>
        <w:spacing w:line="240" w:lineRule="auto"/>
      </w:pPr>
      <w:r>
        <w:rPr>
          <w:rFonts w:eastAsia="Arial"/>
        </w:rPr>
        <w:t>use this in interface spec</w:t>
      </w:r>
    </w:p>
  </w:comment>
  <w:comment w:id="5" w:author="Matthew Anthony James Hawkins" w:date="2017-03-04T05:59:00Z" w:initials="">
    <w:p w14:paraId="0AF370CD" w14:textId="77777777" w:rsidR="001B333E" w:rsidRDefault="001B333E">
      <w:pPr>
        <w:widowControl w:val="0"/>
        <w:spacing w:line="240" w:lineRule="auto"/>
      </w:pPr>
      <w:r>
        <w:rPr>
          <w:rFonts w:eastAsia="Arial"/>
        </w:rPr>
        <w:t>check reference</w:t>
      </w:r>
    </w:p>
  </w:comment>
  <w:comment w:id="6" w:author="Matthew Anthony James Hawkins" w:date="2017-03-01T23:48:00Z" w:initials="">
    <w:p w14:paraId="383B102F" w14:textId="77777777" w:rsidR="001B333E" w:rsidRDefault="001B333E">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4CE8BF41" w14:textId="77777777" w:rsidR="001B333E" w:rsidRDefault="001B333E">
      <w:pPr>
        <w:widowControl w:val="0"/>
        <w:spacing w:line="240" w:lineRule="auto"/>
      </w:pPr>
      <w:r>
        <w:rPr>
          <w:rFonts w:eastAsia="Arial"/>
        </w:rPr>
        <w:t>use this in interface spec</w:t>
      </w:r>
    </w:p>
  </w:comment>
  <w:comment w:id="8" w:author="Matthew Anthony James Hawkins" w:date="2017-03-04T05:59:00Z" w:initials="">
    <w:p w14:paraId="17FDF4D6" w14:textId="77777777" w:rsidR="001B333E" w:rsidRDefault="001B333E">
      <w:pPr>
        <w:widowControl w:val="0"/>
        <w:spacing w:line="240" w:lineRule="auto"/>
      </w:pPr>
      <w:r>
        <w:rPr>
          <w:rFonts w:eastAsia="Arial"/>
        </w:rPr>
        <w:t>check reference</w:t>
      </w:r>
    </w:p>
  </w:comment>
  <w:comment w:id="9" w:author="Matthew Anthony James Hawkins" w:date="2017-03-04T06:04:00Z" w:initials="">
    <w:p w14:paraId="04A66F84" w14:textId="77777777" w:rsidR="001B333E" w:rsidRDefault="001B333E">
      <w:pPr>
        <w:widowControl w:val="0"/>
        <w:spacing w:line="240" w:lineRule="auto"/>
      </w:pPr>
      <w:r>
        <w:rPr>
          <w:rFonts w:eastAsia="Arial"/>
        </w:rPr>
        <w:t>check reference</w:t>
      </w:r>
    </w:p>
  </w:comment>
  <w:comment w:id="10" w:author="Matthew Anthony James Hawkins" w:date="2017-03-05T06:11:00Z" w:initials="">
    <w:p w14:paraId="0010D028" w14:textId="77777777" w:rsidR="001B333E" w:rsidRDefault="001B333E">
      <w:pPr>
        <w:widowControl w:val="0"/>
        <w:spacing w:line="240" w:lineRule="auto"/>
      </w:pPr>
      <w:r>
        <w:rPr>
          <w:rFonts w:eastAsia="Arial"/>
        </w:rPr>
        <w:t>include more references</w:t>
      </w:r>
    </w:p>
  </w:comment>
  <w:comment w:id="11" w:author="マット" w:date="2017-03-23T10:21:00Z" w:initials="マ">
    <w:p w14:paraId="73DA467D" w14:textId="11DBF839" w:rsidR="001B333E" w:rsidRDefault="001B333E">
      <w:pPr>
        <w:pStyle w:val="CommentText"/>
      </w:pPr>
      <w:r>
        <w:rPr>
          <w:rStyle w:val="CommentReference"/>
        </w:rPr>
        <w:annotationRef/>
      </w:r>
      <w:r>
        <w:rPr>
          <w:rFonts w:hint="eastAsia"/>
        </w:rPr>
        <w:t>R</w:t>
      </w:r>
      <w:r>
        <w:t>EFERENCES</w:t>
      </w:r>
    </w:p>
    <w:p w14:paraId="3ECE67B7" w14:textId="0F6DBC7D" w:rsidR="001B333E" w:rsidRDefault="001B333E">
      <w:pPr>
        <w:pStyle w:val="CommentText"/>
      </w:pPr>
    </w:p>
    <w:p w14:paraId="7FE4B530" w14:textId="77777777" w:rsidR="001B333E" w:rsidRDefault="001B333E">
      <w:pPr>
        <w:pStyle w:val="CommentText"/>
      </w:pPr>
    </w:p>
  </w:comment>
  <w:comment w:id="12" w:author="マット" w:date="2017-03-15T18:44:00Z" w:initials="マ">
    <w:p w14:paraId="77216241" w14:textId="2F301451" w:rsidR="001B333E" w:rsidRDefault="001B333E">
      <w:pPr>
        <w:pStyle w:val="CommentText"/>
      </w:pPr>
      <w:r>
        <w:rPr>
          <w:rStyle w:val="CommentReference"/>
        </w:rPr>
        <w:annotationRef/>
      </w:r>
      <w:r>
        <w:rPr>
          <w:rFonts w:hint="eastAsia"/>
        </w:rPr>
        <w:t>r</w:t>
      </w:r>
      <w:r>
        <w:t>ef</w:t>
      </w:r>
    </w:p>
  </w:comment>
  <w:comment w:id="13" w:author="マット" w:date="2017-03-15T18:43:00Z" w:initials="マ">
    <w:p w14:paraId="018110E7" w14:textId="385384FB" w:rsidR="001B333E" w:rsidRDefault="001B333E">
      <w:pPr>
        <w:pStyle w:val="CommentText"/>
      </w:pPr>
      <w:r>
        <w:rPr>
          <w:rStyle w:val="CommentReference"/>
        </w:rPr>
        <w:annotationRef/>
      </w:r>
      <w:r>
        <w:rPr>
          <w:rFonts w:hint="eastAsia"/>
        </w:rPr>
        <w:t>r</w:t>
      </w:r>
      <w:r>
        <w:t>ef</w:t>
      </w:r>
    </w:p>
  </w:comment>
  <w:comment w:id="14" w:author="マット" w:date="2017-03-12T21:27:00Z" w:initials="マ">
    <w:p w14:paraId="709559B9" w14:textId="77ADFD73" w:rsidR="001B333E" w:rsidRDefault="001B333E">
      <w:pPr>
        <w:pStyle w:val="CommentText"/>
      </w:pPr>
      <w:r>
        <w:rPr>
          <w:rStyle w:val="CommentReference"/>
        </w:rPr>
        <w:annotationRef/>
      </w:r>
      <w:r>
        <w:rPr>
          <w:rFonts w:hint="eastAsia"/>
        </w:rPr>
        <w:t>D</w:t>
      </w:r>
      <w:r>
        <w:t>o I need to do this for every single page or not?</w:t>
      </w:r>
    </w:p>
    <w:p w14:paraId="68E12A09" w14:textId="77777777" w:rsidR="001B333E" w:rsidRDefault="001B333E">
      <w:pPr>
        <w:pStyle w:val="CommentText"/>
      </w:pPr>
    </w:p>
  </w:comment>
  <w:comment w:id="16" w:author="マット" w:date="2017-03-22T14:45:00Z" w:initials="マ">
    <w:p w14:paraId="48F330A9" w14:textId="292D1CCC" w:rsidR="001B333E" w:rsidRDefault="001B333E">
      <w:pPr>
        <w:pStyle w:val="CommentText"/>
      </w:pPr>
      <w:r>
        <w:rPr>
          <w:rStyle w:val="CommentReference"/>
        </w:rPr>
        <w:annotationRef/>
      </w:r>
      <w:r>
        <w:rPr>
          <w:rFonts w:hint="eastAsia"/>
        </w:rPr>
        <w:t>r</w:t>
      </w:r>
      <w:r>
        <w:t>ef</w:t>
      </w:r>
    </w:p>
  </w:comment>
  <w:comment w:id="15" w:author="マット" w:date="2017-03-20T23:28:00Z" w:initials="マ">
    <w:p w14:paraId="3474F8D8" w14:textId="77777777" w:rsidR="001B333E" w:rsidRDefault="001B333E" w:rsidP="00327640">
      <w:pPr>
        <w:pStyle w:val="CommentText"/>
      </w:pPr>
      <w:r>
        <w:rPr>
          <w:rStyle w:val="CommentReference"/>
        </w:rPr>
        <w:annotationRef/>
      </w:r>
    </w:p>
  </w:comment>
  <w:comment w:id="17" w:author="マット" w:date="2017-03-22T17:47:00Z" w:initials="マ">
    <w:p w14:paraId="0BF3346C" w14:textId="3C3E6248" w:rsidR="001B333E" w:rsidRDefault="001B333E">
      <w:pPr>
        <w:pStyle w:val="CommentText"/>
      </w:pPr>
      <w:r>
        <w:rPr>
          <w:rStyle w:val="CommentReference"/>
        </w:rPr>
        <w:annotationRef/>
      </w:r>
      <w:r>
        <w:rPr>
          <w:rFonts w:hint="eastAsia"/>
        </w:rPr>
        <w:t>r</w:t>
      </w:r>
      <w:r>
        <w:t>ef</w:t>
      </w:r>
    </w:p>
  </w:comment>
  <w:comment w:id="19" w:author="マット" w:date="2017-03-20T23:28:00Z" w:initials="マ">
    <w:p w14:paraId="694BC1EE" w14:textId="77777777" w:rsidR="001B333E" w:rsidRDefault="001B333E" w:rsidP="00E806C6">
      <w:pPr>
        <w:pStyle w:val="CommentText"/>
      </w:pPr>
      <w:r>
        <w:rPr>
          <w:rStyle w:val="CommentReference"/>
        </w:rPr>
        <w:annotationRef/>
      </w:r>
    </w:p>
  </w:comment>
  <w:comment w:id="20" w:author="マット" w:date="2017-03-22T17:11:00Z" w:initials="マ">
    <w:p w14:paraId="1A5BC378" w14:textId="0ABC0AFF" w:rsidR="001B333E" w:rsidRDefault="001B333E" w:rsidP="00E806C6">
      <w:pPr>
        <w:pStyle w:val="CommentText"/>
      </w:pPr>
      <w:r>
        <w:rPr>
          <w:rStyle w:val="CommentReference"/>
        </w:rPr>
        <w:annotationRef/>
      </w:r>
      <w:r>
        <w:rPr>
          <w:rFonts w:hint="eastAsia"/>
        </w:rPr>
        <w:t>r</w:t>
      </w:r>
      <w:r>
        <w:t xml:space="preserve">ef </w:t>
      </w:r>
      <w:hyperlink r:id="rId1" w:history="1">
        <w:r w:rsidRPr="000D5914">
          <w:rPr>
            <w:rStyle w:val="Hyperlink"/>
          </w:rPr>
          <w:t>https://www.nngroup.com/articles/usability-metrics/</w:t>
        </w:r>
      </w:hyperlink>
    </w:p>
    <w:p w14:paraId="2563CA7A" w14:textId="77777777" w:rsidR="001B333E" w:rsidRDefault="001B333E" w:rsidP="00E806C6">
      <w:pPr>
        <w:pStyle w:val="CommentText"/>
      </w:pPr>
    </w:p>
    <w:p w14:paraId="54FC11BA" w14:textId="77777777" w:rsidR="001B333E" w:rsidRDefault="001B333E" w:rsidP="00E806C6">
      <w:pPr>
        <w:pStyle w:val="CommentText"/>
      </w:pPr>
    </w:p>
  </w:comment>
  <w:comment w:id="21" w:author="マット" w:date="2017-03-12T21:37:00Z" w:initials="マ">
    <w:p w14:paraId="6D02C04F" w14:textId="77777777" w:rsidR="001B333E" w:rsidRDefault="001B333E">
      <w:pPr>
        <w:pStyle w:val="CommentText"/>
      </w:pPr>
      <w:r>
        <w:rPr>
          <w:rStyle w:val="CommentReference"/>
        </w:rPr>
        <w:annotationRef/>
      </w:r>
    </w:p>
    <w:p w14:paraId="73E5FFA6" w14:textId="404D354E" w:rsidR="001B333E" w:rsidRDefault="001B333E">
      <w:pPr>
        <w:pStyle w:val="CommentText"/>
      </w:pPr>
      <w:r>
        <w:rPr>
          <w:rFonts w:hint="eastAsia"/>
        </w:rPr>
        <w:t>D</w:t>
      </w:r>
      <w:r>
        <w:t>o they have to be paper?!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EBF70B" w15:done="1"/>
  <w15:commentEx w15:paraId="2F7110A7" w15:done="0"/>
  <w15:commentEx w15:paraId="1F989E3A" w15:done="0"/>
  <w15:commentEx w15:paraId="3CFADC74" w15:done="0"/>
  <w15:commentEx w15:paraId="7EE82F9E" w15:done="0"/>
  <w15:commentEx w15:paraId="0AF370CD" w15:done="0"/>
  <w15:commentEx w15:paraId="383B102F" w15:done="0"/>
  <w15:commentEx w15:paraId="4CE8BF41" w15:done="0"/>
  <w15:commentEx w15:paraId="17FDF4D6" w15:done="0"/>
  <w15:commentEx w15:paraId="04A66F84" w15:done="0"/>
  <w15:commentEx w15:paraId="0010D028" w15:done="0"/>
  <w15:commentEx w15:paraId="7FE4B530" w15:done="0"/>
  <w15:commentEx w15:paraId="77216241" w15:done="0"/>
  <w15:commentEx w15:paraId="018110E7" w15:done="0"/>
  <w15:commentEx w15:paraId="68E12A09" w15:done="1"/>
  <w15:commentEx w15:paraId="48F330A9" w15:done="0"/>
  <w15:commentEx w15:paraId="3474F8D8" w15:paraIdParent="48F330A9" w15:done="1"/>
  <w15:commentEx w15:paraId="0BF3346C" w15:done="0"/>
  <w15:commentEx w15:paraId="694BC1EE" w15:paraIdParent="0BF3346C" w15:done="1"/>
  <w15:commentEx w15:paraId="54FC11BA" w15:done="0"/>
  <w15:commentEx w15:paraId="73E5FFA6"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76FA1" w14:textId="77777777" w:rsidR="001B333E" w:rsidRDefault="001B333E" w:rsidP="00995882">
      <w:pPr>
        <w:spacing w:line="240" w:lineRule="auto"/>
      </w:pPr>
      <w:r>
        <w:separator/>
      </w:r>
    </w:p>
  </w:endnote>
  <w:endnote w:type="continuationSeparator" w:id="0">
    <w:p w14:paraId="459C9E58" w14:textId="77777777" w:rsidR="001B333E" w:rsidRDefault="001B333E"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MS Mincho"/>
    <w:charset w:val="80"/>
    <w:family w:val="roman"/>
    <w:pitch w:val="variable"/>
    <w:sig w:usb0="00000000" w:usb1="2AC7FCFF" w:usb2="00000012" w:usb3="00000000" w:csb0="0002009F" w:csb1="00000000"/>
  </w:font>
  <w:font w:name="Yu Gothic Light">
    <w:altName w:val="MS Gothic"/>
    <w:charset w:val="80"/>
    <w:family w:val="modern"/>
    <w:pitch w:val="variable"/>
    <w:sig w:usb0="00000000" w:usb1="2AC7FDFF" w:usb2="00000016"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772E1" w14:textId="77777777" w:rsidR="001B333E" w:rsidRDefault="001B333E" w:rsidP="00995882">
      <w:pPr>
        <w:spacing w:line="240" w:lineRule="auto"/>
      </w:pPr>
      <w:r>
        <w:separator/>
      </w:r>
    </w:p>
  </w:footnote>
  <w:footnote w:type="continuationSeparator" w:id="0">
    <w:p w14:paraId="2075E7F9" w14:textId="77777777" w:rsidR="001B333E" w:rsidRDefault="001B333E" w:rsidP="009958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0F024" w14:textId="77777777" w:rsidR="001B333E" w:rsidRDefault="001B333E">
    <w:pPr>
      <w:pStyle w:val="Header"/>
    </w:pPr>
  </w:p>
  <w:p w14:paraId="311CD931" w14:textId="1049647E" w:rsidR="001B333E" w:rsidRDefault="001B333E">
    <w:pPr>
      <w:pStyle w:val="Header"/>
    </w:pPr>
    <w:r>
      <w:rPr>
        <w:rFonts w:hint="eastAsia"/>
      </w:rPr>
      <w:t>UP769535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2094" w:firstLine="1080"/>
      </w:pPr>
      <w:rPr>
        <w:u w:val="none"/>
      </w:rPr>
    </w:lvl>
    <w:lvl w:ilvl="2">
      <w:start w:val="1"/>
      <w:numFmt w:val="bullet"/>
      <w:lvlText w:val="-"/>
      <w:lvlJc w:val="left"/>
      <w:pPr>
        <w:ind w:left="2814" w:firstLine="1800"/>
      </w:pPr>
      <w:rPr>
        <w:u w:val="none"/>
      </w:rPr>
    </w:lvl>
    <w:lvl w:ilvl="3">
      <w:start w:val="1"/>
      <w:numFmt w:val="bullet"/>
      <w:lvlText w:val="-"/>
      <w:lvlJc w:val="left"/>
      <w:pPr>
        <w:ind w:left="3534" w:firstLine="2520"/>
      </w:pPr>
      <w:rPr>
        <w:u w:val="none"/>
      </w:rPr>
    </w:lvl>
    <w:lvl w:ilvl="4">
      <w:start w:val="1"/>
      <w:numFmt w:val="bullet"/>
      <w:lvlText w:val="-"/>
      <w:lvlJc w:val="left"/>
      <w:pPr>
        <w:ind w:left="4254" w:firstLine="3240"/>
      </w:pPr>
      <w:rPr>
        <w:u w:val="none"/>
      </w:rPr>
    </w:lvl>
    <w:lvl w:ilvl="5">
      <w:start w:val="1"/>
      <w:numFmt w:val="bullet"/>
      <w:lvlText w:val="-"/>
      <w:lvlJc w:val="left"/>
      <w:pPr>
        <w:ind w:left="4974" w:firstLine="3960"/>
      </w:pPr>
      <w:rPr>
        <w:u w:val="none"/>
      </w:rPr>
    </w:lvl>
    <w:lvl w:ilvl="6">
      <w:start w:val="1"/>
      <w:numFmt w:val="bullet"/>
      <w:lvlText w:val="-"/>
      <w:lvlJc w:val="left"/>
      <w:pPr>
        <w:ind w:left="5694" w:firstLine="4680"/>
      </w:pPr>
      <w:rPr>
        <w:u w:val="none"/>
      </w:rPr>
    </w:lvl>
    <w:lvl w:ilvl="7">
      <w:start w:val="1"/>
      <w:numFmt w:val="bullet"/>
      <w:lvlText w:val="-"/>
      <w:lvlJc w:val="left"/>
      <w:pPr>
        <w:ind w:left="6414" w:firstLine="5400"/>
      </w:pPr>
      <w:rPr>
        <w:u w:val="none"/>
      </w:rPr>
    </w:lvl>
    <w:lvl w:ilvl="8">
      <w:start w:val="1"/>
      <w:numFmt w:val="bullet"/>
      <w:lvlText w:val="-"/>
      <w:lvlJc w:val="left"/>
      <w:pPr>
        <w:ind w:left="7134"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52965"/>
    <w:rsid w:val="00154166"/>
    <w:rsid w:val="0015632F"/>
    <w:rsid w:val="00162DE7"/>
    <w:rsid w:val="00171422"/>
    <w:rsid w:val="00172617"/>
    <w:rsid w:val="00172816"/>
    <w:rsid w:val="0017729D"/>
    <w:rsid w:val="00177A67"/>
    <w:rsid w:val="00194C94"/>
    <w:rsid w:val="001A35E6"/>
    <w:rsid w:val="001B333E"/>
    <w:rsid w:val="001C27DE"/>
    <w:rsid w:val="001E76AC"/>
    <w:rsid w:val="0020183A"/>
    <w:rsid w:val="00231A98"/>
    <w:rsid w:val="00236A8F"/>
    <w:rsid w:val="00242DC5"/>
    <w:rsid w:val="00252606"/>
    <w:rsid w:val="00255E7F"/>
    <w:rsid w:val="002633CA"/>
    <w:rsid w:val="002653B5"/>
    <w:rsid w:val="00293CEC"/>
    <w:rsid w:val="002942C2"/>
    <w:rsid w:val="00294357"/>
    <w:rsid w:val="002A154E"/>
    <w:rsid w:val="002C370A"/>
    <w:rsid w:val="002C7B9F"/>
    <w:rsid w:val="002F0889"/>
    <w:rsid w:val="00306E80"/>
    <w:rsid w:val="0032254F"/>
    <w:rsid w:val="00327640"/>
    <w:rsid w:val="00353187"/>
    <w:rsid w:val="00374B49"/>
    <w:rsid w:val="0037561C"/>
    <w:rsid w:val="00382ED7"/>
    <w:rsid w:val="00384668"/>
    <w:rsid w:val="003918D8"/>
    <w:rsid w:val="003A374E"/>
    <w:rsid w:val="003B27B0"/>
    <w:rsid w:val="003B5DE2"/>
    <w:rsid w:val="003D37C9"/>
    <w:rsid w:val="003D6CA3"/>
    <w:rsid w:val="003F7614"/>
    <w:rsid w:val="00422735"/>
    <w:rsid w:val="00441D5E"/>
    <w:rsid w:val="0045032B"/>
    <w:rsid w:val="00465A58"/>
    <w:rsid w:val="004705D8"/>
    <w:rsid w:val="00471501"/>
    <w:rsid w:val="004874BD"/>
    <w:rsid w:val="0049386C"/>
    <w:rsid w:val="004941E8"/>
    <w:rsid w:val="004B5006"/>
    <w:rsid w:val="004B6F14"/>
    <w:rsid w:val="004C74A0"/>
    <w:rsid w:val="004D6BCF"/>
    <w:rsid w:val="004E41F1"/>
    <w:rsid w:val="00560E65"/>
    <w:rsid w:val="005731EC"/>
    <w:rsid w:val="0059476D"/>
    <w:rsid w:val="005A5526"/>
    <w:rsid w:val="005B2FCE"/>
    <w:rsid w:val="005B3688"/>
    <w:rsid w:val="005C51DA"/>
    <w:rsid w:val="005D1F4F"/>
    <w:rsid w:val="005E6FDB"/>
    <w:rsid w:val="005F47E6"/>
    <w:rsid w:val="005F54AC"/>
    <w:rsid w:val="005F7B65"/>
    <w:rsid w:val="00600AEA"/>
    <w:rsid w:val="00605060"/>
    <w:rsid w:val="00625ECB"/>
    <w:rsid w:val="0064088B"/>
    <w:rsid w:val="006424A3"/>
    <w:rsid w:val="006646CF"/>
    <w:rsid w:val="006651F5"/>
    <w:rsid w:val="00676E5E"/>
    <w:rsid w:val="00684EDD"/>
    <w:rsid w:val="00690F85"/>
    <w:rsid w:val="006952E8"/>
    <w:rsid w:val="006F3A1F"/>
    <w:rsid w:val="00705185"/>
    <w:rsid w:val="00706837"/>
    <w:rsid w:val="0071033A"/>
    <w:rsid w:val="0071135D"/>
    <w:rsid w:val="007147A3"/>
    <w:rsid w:val="00721318"/>
    <w:rsid w:val="00735A8C"/>
    <w:rsid w:val="00736FD2"/>
    <w:rsid w:val="007444FF"/>
    <w:rsid w:val="00781103"/>
    <w:rsid w:val="0078602D"/>
    <w:rsid w:val="00794D4D"/>
    <w:rsid w:val="007A4C80"/>
    <w:rsid w:val="007C5A1F"/>
    <w:rsid w:val="007E303A"/>
    <w:rsid w:val="007E3534"/>
    <w:rsid w:val="007F570A"/>
    <w:rsid w:val="00807493"/>
    <w:rsid w:val="008127A8"/>
    <w:rsid w:val="0082587D"/>
    <w:rsid w:val="00832D17"/>
    <w:rsid w:val="008A0D7D"/>
    <w:rsid w:val="008C1672"/>
    <w:rsid w:val="008E79D6"/>
    <w:rsid w:val="009040BA"/>
    <w:rsid w:val="00906E51"/>
    <w:rsid w:val="00910738"/>
    <w:rsid w:val="00910CC4"/>
    <w:rsid w:val="0092108A"/>
    <w:rsid w:val="00926CAB"/>
    <w:rsid w:val="009306C4"/>
    <w:rsid w:val="00946D01"/>
    <w:rsid w:val="0095061E"/>
    <w:rsid w:val="00955B66"/>
    <w:rsid w:val="0097566D"/>
    <w:rsid w:val="009856AD"/>
    <w:rsid w:val="00995882"/>
    <w:rsid w:val="009A5B29"/>
    <w:rsid w:val="009C0BD0"/>
    <w:rsid w:val="009C210B"/>
    <w:rsid w:val="009D749A"/>
    <w:rsid w:val="009E28FA"/>
    <w:rsid w:val="00A10E7E"/>
    <w:rsid w:val="00A13B34"/>
    <w:rsid w:val="00A52B64"/>
    <w:rsid w:val="00A636BE"/>
    <w:rsid w:val="00A8597D"/>
    <w:rsid w:val="00A94847"/>
    <w:rsid w:val="00AA5ED5"/>
    <w:rsid w:val="00AA6761"/>
    <w:rsid w:val="00AF1730"/>
    <w:rsid w:val="00B00FEF"/>
    <w:rsid w:val="00B526BC"/>
    <w:rsid w:val="00B528F3"/>
    <w:rsid w:val="00B5589B"/>
    <w:rsid w:val="00B62E1E"/>
    <w:rsid w:val="00B746D9"/>
    <w:rsid w:val="00B84369"/>
    <w:rsid w:val="00BD24E4"/>
    <w:rsid w:val="00BD71AF"/>
    <w:rsid w:val="00BF5929"/>
    <w:rsid w:val="00C15EBD"/>
    <w:rsid w:val="00C23A0D"/>
    <w:rsid w:val="00C26FA2"/>
    <w:rsid w:val="00C34C48"/>
    <w:rsid w:val="00C45B2D"/>
    <w:rsid w:val="00C52084"/>
    <w:rsid w:val="00C61687"/>
    <w:rsid w:val="00C624E9"/>
    <w:rsid w:val="00C648AF"/>
    <w:rsid w:val="00C84066"/>
    <w:rsid w:val="00C946B2"/>
    <w:rsid w:val="00CA06A3"/>
    <w:rsid w:val="00CB18A7"/>
    <w:rsid w:val="00CB1ABB"/>
    <w:rsid w:val="00CB5468"/>
    <w:rsid w:val="00CC0D16"/>
    <w:rsid w:val="00CE03F1"/>
    <w:rsid w:val="00D02EC0"/>
    <w:rsid w:val="00D03C85"/>
    <w:rsid w:val="00D077DE"/>
    <w:rsid w:val="00D249E2"/>
    <w:rsid w:val="00D75C45"/>
    <w:rsid w:val="00DA4295"/>
    <w:rsid w:val="00DA580C"/>
    <w:rsid w:val="00DA667A"/>
    <w:rsid w:val="00DB5D72"/>
    <w:rsid w:val="00DE432A"/>
    <w:rsid w:val="00DE4858"/>
    <w:rsid w:val="00E3134F"/>
    <w:rsid w:val="00E32AFF"/>
    <w:rsid w:val="00E36E3E"/>
    <w:rsid w:val="00E60229"/>
    <w:rsid w:val="00E65AC3"/>
    <w:rsid w:val="00E72623"/>
    <w:rsid w:val="00E77D0E"/>
    <w:rsid w:val="00E806C6"/>
    <w:rsid w:val="00EA5286"/>
    <w:rsid w:val="00EB1DF0"/>
    <w:rsid w:val="00EB3EB3"/>
    <w:rsid w:val="00EC30B0"/>
    <w:rsid w:val="00EC333F"/>
    <w:rsid w:val="00EC3EB9"/>
    <w:rsid w:val="00EE035A"/>
    <w:rsid w:val="00EF1199"/>
    <w:rsid w:val="00EF662B"/>
    <w:rsid w:val="00F20C94"/>
    <w:rsid w:val="00F30037"/>
    <w:rsid w:val="00F61AE9"/>
    <w:rsid w:val="00F65D95"/>
    <w:rsid w:val="00F71202"/>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Yu Mincho"/>
      <w:kern w:val="3"/>
    </w:rPr>
  </w:style>
  <w:style w:type="paragraph" w:styleId="Header">
    <w:name w:val="header"/>
    <w:basedOn w:val="Normal"/>
    <w:link w:val="HeaderChar"/>
    <w:uiPriority w:val="99"/>
    <w:unhideWhenUsed/>
    <w:rsid w:val="001E76AC"/>
    <w:pPr>
      <w:tabs>
        <w:tab w:val="center" w:pos="4252"/>
        <w:tab w:val="right" w:pos="8504"/>
      </w:tabs>
      <w:snapToGrid w:val="0"/>
    </w:pPr>
  </w:style>
  <w:style w:type="character" w:customStyle="1" w:styleId="HeaderChar">
    <w:name w:val="Header Char"/>
    <w:basedOn w:val="DefaultParagraphFont"/>
    <w:link w:val="Header"/>
    <w:uiPriority w:val="99"/>
    <w:rsid w:val="001E76AC"/>
  </w:style>
  <w:style w:type="paragraph" w:styleId="Footer">
    <w:name w:val="footer"/>
    <w:basedOn w:val="Normal"/>
    <w:link w:val="FooterChar"/>
    <w:uiPriority w:val="99"/>
    <w:unhideWhenUsed/>
    <w:rsid w:val="001E76AC"/>
    <w:pPr>
      <w:tabs>
        <w:tab w:val="center" w:pos="4252"/>
        <w:tab w:val="right" w:pos="8504"/>
      </w:tabs>
      <w:snapToGrid w:val="0"/>
    </w:pPr>
  </w:style>
  <w:style w:type="character" w:customStyle="1" w:styleId="FooterChar">
    <w:name w:val="Footer Char"/>
    <w:basedOn w:val="DefaultParagraphFont"/>
    <w:link w:val="Footer"/>
    <w:uiPriority w:val="99"/>
    <w:rsid w:val="001E76AC"/>
  </w:style>
  <w:style w:type="character" w:styleId="Hyperlink">
    <w:name w:val="Hyperlink"/>
    <w:basedOn w:val="DefaultParagraphFont"/>
    <w:uiPriority w:val="99"/>
    <w:unhideWhenUsed/>
    <w:rsid w:val="003756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ngroup.com/articles/usability-metric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BD1C9-F1BA-4896-A024-12F08F47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A16F8844</Template>
  <TotalTime>1447</TotalTime>
  <Pages>25</Pages>
  <Words>3999</Words>
  <Characters>22799</Characters>
  <Application>Microsoft Office Word</Application>
  <DocSecurity>0</DocSecurity>
  <Lines>189</Lines>
  <Paragraphs>53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Matthew Anthony James Hawkins</cp:lastModifiedBy>
  <cp:revision>87</cp:revision>
  <dcterms:created xsi:type="dcterms:W3CDTF">2017-03-14T11:16:00Z</dcterms:created>
  <dcterms:modified xsi:type="dcterms:W3CDTF">2017-03-23T13:45:00Z</dcterms:modified>
</cp:coreProperties>
</file>